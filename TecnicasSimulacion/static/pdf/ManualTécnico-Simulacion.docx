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D0859" w14:textId="3B78DB10" w:rsidR="005E008D" w:rsidRDefault="00C012B6">
      <w:r w:rsidRPr="00133821">
        <w:rPr>
          <w:rFonts w:ascii="Berlin Sans FB" w:hAnsi="Berlin Sans FB"/>
          <w:noProof/>
          <w:sz w:val="32"/>
          <w:lang w:val="pt-BR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2A2C2A3B" wp14:editId="139CC793">
                <wp:simplePos x="0" y="0"/>
                <wp:positionH relativeFrom="page">
                  <wp:posOffset>4457700</wp:posOffset>
                </wp:positionH>
                <wp:positionV relativeFrom="paragraph">
                  <wp:posOffset>1638300</wp:posOffset>
                </wp:positionV>
                <wp:extent cx="2847975" cy="704850"/>
                <wp:effectExtent l="0" t="0" r="0" b="0"/>
                <wp:wrapSquare wrapText="bothSides"/>
                <wp:docPr id="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97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DEDD5" w14:textId="77777777" w:rsidR="00775A99" w:rsidRPr="00C012B6" w:rsidRDefault="00775A99" w:rsidP="00775A99">
                            <w:pPr>
                              <w:spacing w:line="360" w:lineRule="auto"/>
                              <w:jc w:val="center"/>
                              <w:rPr>
                                <w:rFonts w:ascii="Myriad Pro" w:hAnsi="Myriad Pro"/>
                                <w:b/>
                                <w:color w:val="FFFFFF" w:themeColor="background1"/>
                                <w:sz w:val="56"/>
                                <w:szCs w:val="56"/>
                                <w:lang w:val="pt-BR"/>
                              </w:rPr>
                            </w:pPr>
                            <w:r w:rsidRPr="00C012B6">
                              <w:rPr>
                                <w:rFonts w:ascii="Myriad Pro" w:hAnsi="Myriad Pro"/>
                                <w:b/>
                                <w:color w:val="FFFFFF" w:themeColor="background1"/>
                                <w:sz w:val="56"/>
                                <w:szCs w:val="56"/>
                                <w:lang w:val="pt-BR"/>
                              </w:rPr>
                              <w:t>Ing. Jorge Moya</w:t>
                            </w:r>
                          </w:p>
                          <w:p w14:paraId="1499F9CB" w14:textId="77777777" w:rsidR="00775A99" w:rsidRDefault="00775A99" w:rsidP="00775A9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C2A3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1pt;margin-top:129pt;width:224.25pt;height:55.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" filled="f" stroked="f">
                <v:textbox>
                  <w:txbxContent>
                    <w:p w14:paraId="5CFDEDD5" w14:textId="77777777" w:rsidR="00775A99" w:rsidRPr="00C012B6" w:rsidRDefault="00775A99" w:rsidP="00775A99">
                      <w:pPr>
                        <w:spacing w:line="360" w:lineRule="auto"/>
                        <w:jc w:val="center"/>
                        <w:rPr>
                          <w:rFonts w:ascii="Myriad Pro" w:hAnsi="Myriad Pro"/>
                          <w:b/>
                          <w:color w:val="FFFFFF" w:themeColor="background1"/>
                          <w:sz w:val="56"/>
                          <w:szCs w:val="56"/>
                          <w:lang w:val="pt-BR"/>
                        </w:rPr>
                      </w:pPr>
                      <w:r w:rsidRPr="00C012B6">
                        <w:rPr>
                          <w:rFonts w:ascii="Myriad Pro" w:hAnsi="Myriad Pro"/>
                          <w:b/>
                          <w:color w:val="FFFFFF" w:themeColor="background1"/>
                          <w:sz w:val="56"/>
                          <w:szCs w:val="56"/>
                          <w:lang w:val="pt-BR"/>
                        </w:rPr>
                        <w:t>Ing. Jorge Moya</w:t>
                      </w:r>
                    </w:p>
                    <w:p w14:paraId="1499F9CB" w14:textId="77777777" w:rsidR="00775A99" w:rsidRDefault="00775A99" w:rsidP="00775A99"/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color w:val="FFFFFF" w:themeColor="background1"/>
          <w:lang w:eastAsia="es-AR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A566EE1" wp14:editId="07E0D701">
                <wp:simplePos x="0" y="0"/>
                <wp:positionH relativeFrom="column">
                  <wp:posOffset>-3681730</wp:posOffset>
                </wp:positionH>
                <wp:positionV relativeFrom="paragraph">
                  <wp:posOffset>2383155</wp:posOffset>
                </wp:positionV>
                <wp:extent cx="7668126" cy="118110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8126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/>
                      </wps:spPr>
                      <wps:txbx>
                        <w:txbxContent>
                          <w:p w14:paraId="61E6D6C9" w14:textId="77777777" w:rsidR="00C001DA" w:rsidRPr="00AA7A46" w:rsidRDefault="008E16E0" w:rsidP="00AB4BE4">
                            <w:pPr>
                              <w:jc w:val="right"/>
                              <w:rPr>
                                <w:color w:val="FFE9CA" w:themeColor="accent3" w:themeTint="33"/>
                                <w:sz w:val="96"/>
                                <w:szCs w:val="136"/>
                              </w:rPr>
                            </w:pPr>
                            <w:sdt>
                              <w:sdtPr>
                                <w:rPr>
                                  <w:color w:val="FFE9CA" w:themeColor="accent3" w:themeTint="33"/>
                                  <w:sz w:val="96"/>
                                  <w:szCs w:val="136"/>
                                </w:rPr>
                                <w:alias w:val="Título"/>
                                <w:id w:val="200924531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A2EE5">
                                  <w:rPr>
                                    <w:color w:val="FFE9CA" w:themeColor="accent3" w:themeTint="33"/>
                                    <w:sz w:val="96"/>
                                    <w:szCs w:val="136"/>
                                  </w:rPr>
                                  <w:t>Manual Técnico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66EE1" id="Text Box 2" o:spid="_x0000_s1027" type="#_x0000_t202" style="position:absolute;margin-left:-289.9pt;margin-top:187.65pt;width:603.8pt;height:93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" filled="f" stroked="f">
                <v:textbox>
                  <w:txbxContent>
                    <w:p w14:paraId="61E6D6C9" w14:textId="77777777" w:rsidR="00C001DA" w:rsidRPr="00AA7A46" w:rsidRDefault="008E16E0" w:rsidP="00AB4BE4">
                      <w:pPr>
                        <w:jc w:val="right"/>
                        <w:rPr>
                          <w:color w:val="FFE9CA" w:themeColor="accent3" w:themeTint="33"/>
                          <w:sz w:val="96"/>
                          <w:szCs w:val="136"/>
                        </w:rPr>
                      </w:pPr>
                      <w:sdt>
                        <w:sdtPr>
                          <w:rPr>
                            <w:color w:val="FFE9CA" w:themeColor="accent3" w:themeTint="33"/>
                            <w:sz w:val="96"/>
                            <w:szCs w:val="136"/>
                          </w:rPr>
                          <w:alias w:val="Título"/>
                          <w:id w:val="200924531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8A2EE5">
                            <w:rPr>
                              <w:color w:val="FFE9CA" w:themeColor="accent3" w:themeTint="33"/>
                              <w:sz w:val="96"/>
                              <w:szCs w:val="136"/>
                            </w:rPr>
                            <w:t>Manual Técnico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Pr="00E42FC7">
        <w:rPr>
          <w:noProof/>
          <w:lang w:eastAsia="es-AR"/>
        </w:rPr>
        <w:drawing>
          <wp:anchor distT="0" distB="0" distL="114300" distR="114300" simplePos="0" relativeHeight="251622400" behindDoc="1" locked="0" layoutInCell="1" allowOverlap="1" wp14:anchorId="59827350" wp14:editId="33A21C57">
            <wp:simplePos x="0" y="0"/>
            <wp:positionH relativeFrom="column">
              <wp:posOffset>-2577147</wp:posOffset>
            </wp:positionH>
            <wp:positionV relativeFrom="paragraph">
              <wp:posOffset>-387668</wp:posOffset>
            </wp:positionV>
            <wp:extent cx="12037060" cy="8950677"/>
            <wp:effectExtent l="0" t="0" r="2858" b="0"/>
            <wp:wrapNone/>
            <wp:docPr id="1" name="Picture 1" descr="C:\Users\60034810\Downloads\vintage_minimalist_art-wallpaper-2560x14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60034810\Downloads\vintage_minimalist_art-wallpaper-2560x144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1F1F1F"/>
                        </a:clrFrom>
                        <a:clrTo>
                          <a:srgbClr val="1F1F1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79" r="31761" b="-1049"/>
                    <a:stretch/>
                  </pic:blipFill>
                  <pic:spPr bwMode="auto">
                    <a:xfrm rot="5400000" flipH="1">
                      <a:off x="0" y="0"/>
                      <a:ext cx="12037060" cy="895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A99">
        <w:rPr>
          <w:noProof/>
          <w:color w:val="FFFFFF" w:themeColor="background1"/>
          <w:lang w:val="es-ES" w:eastAsia="es-E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48F3CE6" wp14:editId="762025C8">
                <wp:simplePos x="0" y="0"/>
                <wp:positionH relativeFrom="page">
                  <wp:posOffset>228600</wp:posOffset>
                </wp:positionH>
                <wp:positionV relativeFrom="paragraph">
                  <wp:posOffset>981075</wp:posOffset>
                </wp:positionV>
                <wp:extent cx="7877175" cy="1809750"/>
                <wp:effectExtent l="0" t="0" r="0" b="0"/>
                <wp:wrapNone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717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/>
                      </wps:spPr>
                      <wps:txbx>
                        <w:txbxContent>
                          <w:p w14:paraId="2734B05B" w14:textId="77777777" w:rsidR="00775A99" w:rsidRPr="00775A99" w:rsidRDefault="00775A99" w:rsidP="00775A99">
                            <w:pPr>
                              <w:rPr>
                                <w:b/>
                                <w:color w:val="FFFFFF" w:themeColor="background1"/>
                                <w:sz w:val="96"/>
                                <w:szCs w:val="136"/>
                                <w:lang w:val="es-EC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96"/>
                                <w:szCs w:val="136"/>
                                <w:lang w:val="es-EC"/>
                              </w:rPr>
                              <w:t>Técnicas de Simulación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F3CE6" id="_x0000_s1028" type="#_x0000_t202" style="position:absolute;margin-left:18pt;margin-top:77.25pt;width:620.25pt;height:142.5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" filled="f" stroked="f">
                <v:textbox>
                  <w:txbxContent>
                    <w:p w14:paraId="2734B05B" w14:textId="77777777" w:rsidR="00775A99" w:rsidRPr="00775A99" w:rsidRDefault="00775A99" w:rsidP="00775A99">
                      <w:pPr>
                        <w:rPr>
                          <w:b/>
                          <w:color w:val="FFFFFF" w:themeColor="background1"/>
                          <w:sz w:val="96"/>
                          <w:szCs w:val="136"/>
                          <w:lang w:val="es-EC"/>
                        </w:rPr>
                      </w:pPr>
                      <w:r>
                        <w:rPr>
                          <w:b/>
                          <w:color w:val="FFFFFF" w:themeColor="background1"/>
                          <w:sz w:val="96"/>
                          <w:szCs w:val="136"/>
                          <w:lang w:val="es-EC"/>
                        </w:rPr>
                        <w:t>Técnicas de Simulación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75A99" w:rsidRPr="00775A99">
        <w:rPr>
          <w:noProof/>
        </w:rPr>
        <w:drawing>
          <wp:anchor distT="0" distB="0" distL="114300" distR="114300" simplePos="0" relativeHeight="251731968" behindDoc="1" locked="0" layoutInCell="1" allowOverlap="1" wp14:anchorId="534A21D8" wp14:editId="5E012A71">
            <wp:simplePos x="0" y="0"/>
            <wp:positionH relativeFrom="page">
              <wp:align>right</wp:align>
            </wp:positionH>
            <wp:positionV relativeFrom="paragraph">
              <wp:posOffset>-831850</wp:posOffset>
            </wp:positionV>
            <wp:extent cx="2748280" cy="1676400"/>
            <wp:effectExtent l="0" t="0" r="0" b="0"/>
            <wp:wrapNone/>
            <wp:docPr id="65" name="Imagen 65" descr="Resultado de imagen para fac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65" descr="Resultado de imagen para facc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A99" w:rsidRPr="00775A99">
        <w:rPr>
          <w:noProof/>
        </w:rPr>
        <w:drawing>
          <wp:anchor distT="0" distB="0" distL="114300" distR="114300" simplePos="0" relativeHeight="251701248" behindDoc="1" locked="0" layoutInCell="1" allowOverlap="1" wp14:anchorId="6DC61C1F" wp14:editId="6431C0C1">
            <wp:simplePos x="0" y="0"/>
            <wp:positionH relativeFrom="margin">
              <wp:posOffset>-855345</wp:posOffset>
            </wp:positionH>
            <wp:positionV relativeFrom="paragraph">
              <wp:posOffset>-793750</wp:posOffset>
            </wp:positionV>
            <wp:extent cx="1892300" cy="1654175"/>
            <wp:effectExtent l="0" t="0" r="0" b="3175"/>
            <wp:wrapNone/>
            <wp:docPr id="64" name="Imagen 64" descr="Resultado de imagen para uleam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 descr="Resultado de imagen para uleam 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A99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3BC90BD" wp14:editId="5409A0B0">
                <wp:simplePos x="0" y="0"/>
                <wp:positionH relativeFrom="margin">
                  <wp:align>right</wp:align>
                </wp:positionH>
                <wp:positionV relativeFrom="paragraph">
                  <wp:posOffset>8952866</wp:posOffset>
                </wp:positionV>
                <wp:extent cx="2514600" cy="360045"/>
                <wp:effectExtent l="0" t="0" r="0" b="1905"/>
                <wp:wrapNone/>
                <wp:docPr id="1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FE1FA2" w14:textId="77777777" w:rsidR="00576B14" w:rsidRPr="00775A99" w:rsidRDefault="00775A99" w:rsidP="00775A99">
                            <w:pPr>
                              <w:rPr>
                                <w:color w:val="DDDDDD" w:themeColor="background2"/>
                                <w:sz w:val="28"/>
                                <w:lang w:val="es-EC"/>
                              </w:rPr>
                            </w:pPr>
                            <w:r>
                              <w:rPr>
                                <w:color w:val="DDDDDD" w:themeColor="background2"/>
                                <w:sz w:val="36"/>
                                <w:lang w:val="es-EC"/>
                              </w:rPr>
                              <w:t>Octavo Nivel “A”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C90BD" id="Text Box 4" o:spid="_x0000_s1029" type="#_x0000_t202" style="position:absolute;margin-left:146.8pt;margin-top:704.95pt;width:198pt;height:28.35pt;z-index:251621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tetw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" filled="f" stroked="f">
                <v:textbox>
                  <w:txbxContent>
                    <w:p w14:paraId="60FE1FA2" w14:textId="77777777" w:rsidR="00576B14" w:rsidRPr="00775A99" w:rsidRDefault="00775A99" w:rsidP="00775A99">
                      <w:pPr>
                        <w:rPr>
                          <w:color w:val="DDDDDD" w:themeColor="background2"/>
                          <w:sz w:val="28"/>
                          <w:lang w:val="es-EC"/>
                        </w:rPr>
                      </w:pPr>
                      <w:r>
                        <w:rPr>
                          <w:color w:val="DDDDDD" w:themeColor="background2"/>
                          <w:sz w:val="36"/>
                          <w:lang w:val="es-EC"/>
                        </w:rPr>
                        <w:t>Octavo Nivel “A”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5A99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10666DB6" wp14:editId="448B9690">
                <wp:simplePos x="0" y="0"/>
                <wp:positionH relativeFrom="column">
                  <wp:posOffset>2725420</wp:posOffset>
                </wp:positionH>
                <wp:positionV relativeFrom="paragraph">
                  <wp:posOffset>8544559</wp:posOffset>
                </wp:positionV>
                <wp:extent cx="7506970" cy="408940"/>
                <wp:effectExtent l="0" t="0" r="0" b="0"/>
                <wp:wrapNone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7506970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05B4E" w14:textId="5FEC3FEB" w:rsidR="00C001DA" w:rsidRPr="00775A99" w:rsidRDefault="008E16E0" w:rsidP="00E42FC7">
                            <w:pPr>
                              <w:ind w:left="1416" w:hanging="1416"/>
                              <w:rPr>
                                <w:color w:val="FFFFFF" w:themeColor="background1"/>
                                <w:sz w:val="40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40"/>
                                </w:rPr>
                                <w:alias w:val="Autor"/>
                                <w:id w:val="-625535000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A0334">
                                  <w:rPr>
                                    <w:color w:val="FFFFFF" w:themeColor="background1"/>
                                    <w:sz w:val="40"/>
                                  </w:rPr>
                                  <w:t>Sánchez Cobeña Cristóbal Andrés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1" vert="horz" wrap="square" lIns="91440" tIns="45720" rIns="91440" bIns="45720" numCol="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66DB6" id="Text Box 5" o:spid="_x0000_s1030" type="#_x0000_t202" style="position:absolute;margin-left:214.6pt;margin-top:672.8pt;width:591.1pt;height:32.2pt;rotation:180;flip:y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" filled="f" stroked="f">
                <v:textbox>
                  <w:txbxContent>
                    <w:p w14:paraId="3BD05B4E" w14:textId="5FEC3FEB" w:rsidR="00C001DA" w:rsidRPr="00775A99" w:rsidRDefault="008E16E0" w:rsidP="00E42FC7">
                      <w:pPr>
                        <w:ind w:left="1416" w:hanging="1416"/>
                        <w:rPr>
                          <w:color w:val="FFFFFF" w:themeColor="background1"/>
                          <w:sz w:val="40"/>
                        </w:rPr>
                      </w:pPr>
                      <w:sdt>
                        <w:sdtPr>
                          <w:rPr>
                            <w:color w:val="FFFFFF" w:themeColor="background1"/>
                            <w:sz w:val="40"/>
                          </w:rPr>
                          <w:alias w:val="Autor"/>
                          <w:id w:val="-625535000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1A0334">
                            <w:rPr>
                              <w:color w:val="FFFFFF" w:themeColor="background1"/>
                              <w:sz w:val="40"/>
                            </w:rPr>
                            <w:t>Sánchez Cobeña Cristóbal Andrés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775A9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1BFC09" wp14:editId="71432113">
                <wp:simplePos x="0" y="0"/>
                <wp:positionH relativeFrom="column">
                  <wp:posOffset>-400050</wp:posOffset>
                </wp:positionH>
                <wp:positionV relativeFrom="paragraph">
                  <wp:posOffset>9423400</wp:posOffset>
                </wp:positionV>
                <wp:extent cx="8359775" cy="336550"/>
                <wp:effectExtent l="0" t="0" r="0" b="635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59775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030BF9" w14:textId="77777777" w:rsidR="00775A99" w:rsidRPr="00133821" w:rsidRDefault="00775A99" w:rsidP="00775A99">
                            <w:pPr>
                              <w:spacing w:line="360" w:lineRule="auto"/>
                              <w:rPr>
                                <w:rFonts w:ascii="Berlin Sans FB" w:hAnsi="Berlin Sans FB"/>
                                <w:color w:val="FFFFFF" w:themeColor="background1"/>
                                <w:sz w:val="36"/>
                                <w:lang w:val="pt-BR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color w:val="FFFFFF" w:themeColor="background1"/>
                                <w:sz w:val="36"/>
                                <w:lang w:val="pt-BR"/>
                              </w:rPr>
                              <w:t>Manta, 11</w:t>
                            </w:r>
                            <w:r w:rsidRPr="00133821">
                              <w:rPr>
                                <w:rFonts w:ascii="Berlin Sans FB" w:hAnsi="Berlin Sans FB"/>
                                <w:color w:val="FFFFFF" w:themeColor="background1"/>
                                <w:sz w:val="36"/>
                                <w:lang w:val="pt-BR"/>
                              </w:rPr>
                              <w:t xml:space="preserve"> de septiembre del 2017</w:t>
                            </w:r>
                          </w:p>
                          <w:p w14:paraId="13EF3B48" w14:textId="77777777" w:rsidR="00775A99" w:rsidRPr="00576B14" w:rsidRDefault="00775A99" w:rsidP="00775A99">
                            <w:pPr>
                              <w:ind w:right="47"/>
                              <w:jc w:val="right"/>
                              <w:rPr>
                                <w:color w:val="D9D9D9" w:themeColor="background1" w:themeShade="D9"/>
                                <w:sz w:val="4"/>
                              </w:rPr>
                            </w:pPr>
                          </w:p>
                        </w:txbxContent>
                      </wps:txbx>
                      <wps:bodyPr rot="0" spcFirstLastPara="1" vert="horz" wrap="square" lIns="91440" tIns="45720" rIns="91440" bIns="45720" numCol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1BFC09" id="Rectangle 14" o:spid="_x0000_s1031" style="position:absolute;margin-left:-31.5pt;margin-top:742pt;width:658.25pt;height:2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" filled="f" stroked="f">
                <v:textbox>
                  <w:txbxContent>
                    <w:p w14:paraId="54030BF9" w14:textId="77777777" w:rsidR="00775A99" w:rsidRPr="00133821" w:rsidRDefault="00775A99" w:rsidP="00775A99">
                      <w:pPr>
                        <w:spacing w:line="360" w:lineRule="auto"/>
                        <w:rPr>
                          <w:rFonts w:ascii="Berlin Sans FB" w:hAnsi="Berlin Sans FB"/>
                          <w:color w:val="FFFFFF" w:themeColor="background1"/>
                          <w:sz w:val="36"/>
                          <w:lang w:val="pt-BR"/>
                        </w:rPr>
                      </w:pPr>
                      <w:r>
                        <w:rPr>
                          <w:rFonts w:ascii="Berlin Sans FB" w:hAnsi="Berlin Sans FB"/>
                          <w:color w:val="FFFFFF" w:themeColor="background1"/>
                          <w:sz w:val="36"/>
                          <w:lang w:val="pt-BR"/>
                        </w:rPr>
                        <w:t>Manta, 11</w:t>
                      </w:r>
                      <w:r w:rsidRPr="00133821">
                        <w:rPr>
                          <w:rFonts w:ascii="Berlin Sans FB" w:hAnsi="Berlin Sans FB"/>
                          <w:color w:val="FFFFFF" w:themeColor="background1"/>
                          <w:sz w:val="36"/>
                          <w:lang w:val="pt-BR"/>
                        </w:rPr>
                        <w:t xml:space="preserve"> de septiembre del 2017</w:t>
                      </w:r>
                    </w:p>
                    <w:p w14:paraId="13EF3B48" w14:textId="77777777" w:rsidR="00775A99" w:rsidRPr="00576B14" w:rsidRDefault="00775A99" w:rsidP="00775A99">
                      <w:pPr>
                        <w:ind w:right="47"/>
                        <w:jc w:val="right"/>
                        <w:rPr>
                          <w:color w:val="D9D9D9" w:themeColor="background1" w:themeShade="D9"/>
                          <w:sz w:val="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23642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585018" behindDoc="1" locked="0" layoutInCell="1" allowOverlap="1" wp14:anchorId="6B49CEB5" wp14:editId="098BE939">
                <wp:simplePos x="0" y="0"/>
                <wp:positionH relativeFrom="column">
                  <wp:posOffset>-707390</wp:posOffset>
                </wp:positionH>
                <wp:positionV relativeFrom="paragraph">
                  <wp:posOffset>-925005</wp:posOffset>
                </wp:positionV>
                <wp:extent cx="7601986" cy="10684042"/>
                <wp:effectExtent l="0" t="0" r="0" b="31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1986" cy="10684042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A0BFF" id="Rectangle 41" o:spid="_x0000_s1026" style="position:absolute;margin-left:-55.7pt;margin-top:-72.85pt;width:598.6pt;height:841.25pt;z-index:-2517314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" fillcolor="#f69200 [3206]" stroked="f" strokeweight="2pt"/>
            </w:pict>
          </mc:Fallback>
        </mc:AlternateContent>
      </w:r>
      <w:r w:rsidR="00751268">
        <w:rPr>
          <w:noProof/>
          <w:color w:val="FFFFFF" w:themeColor="background1"/>
          <w:lang w:eastAsia="es-AR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577EDFBC" wp14:editId="395A19B2">
                <wp:simplePos x="0" y="0"/>
                <wp:positionH relativeFrom="column">
                  <wp:posOffset>7156450</wp:posOffset>
                </wp:positionH>
                <wp:positionV relativeFrom="paragraph">
                  <wp:posOffset>4732655</wp:posOffset>
                </wp:positionV>
                <wp:extent cx="2934335" cy="286385"/>
                <wp:effectExtent l="1270" t="0" r="0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433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C824E" w14:textId="61A1B8A9" w:rsidR="00C001DA" w:rsidRPr="00487322" w:rsidRDefault="00C001DA" w:rsidP="00613AEA">
                            <w:pPr>
                              <w:rPr>
                                <w:i/>
                                <w:color w:val="808080" w:themeColor="background1" w:themeShade="80"/>
                                <w:sz w:val="28"/>
                              </w:rPr>
                            </w:pPr>
                            <w:r w:rsidRPr="00487322">
                              <w:rPr>
                                <w:i/>
                                <w:color w:val="808080" w:themeColor="background1" w:themeShade="80"/>
                                <w:sz w:val="28"/>
                              </w:rPr>
                              <w:fldChar w:fldCharType="begin"/>
                            </w:r>
                            <w:r w:rsidRPr="00487322">
                              <w:rPr>
                                <w:i/>
                                <w:color w:val="808080" w:themeColor="background1" w:themeShade="80"/>
                                <w:sz w:val="28"/>
                              </w:rPr>
                              <w:instrText xml:space="preserve"> DATE  \@ "yyyy"  \* MERGEFORMAT </w:instrText>
                            </w:r>
                            <w:r w:rsidRPr="00487322">
                              <w:rPr>
                                <w:i/>
                                <w:color w:val="808080" w:themeColor="background1" w:themeShade="80"/>
                                <w:sz w:val="28"/>
                              </w:rPr>
                              <w:fldChar w:fldCharType="separate"/>
                            </w:r>
                            <w:r w:rsidR="001A0334">
                              <w:rPr>
                                <w:i/>
                                <w:noProof/>
                                <w:color w:val="808080" w:themeColor="background1" w:themeShade="80"/>
                                <w:sz w:val="28"/>
                              </w:rPr>
                              <w:t>2017</w:t>
                            </w:r>
                            <w:r w:rsidRPr="00487322">
                              <w:rPr>
                                <w:i/>
                                <w:color w:val="808080" w:themeColor="background1" w:themeShade="80"/>
                                <w:sz w:val="28"/>
                              </w:rPr>
                              <w:fldChar w:fldCharType="end"/>
                            </w:r>
                            <w:r w:rsidRPr="00487322">
                              <w:rPr>
                                <w:i/>
                                <w:color w:val="808080" w:themeColor="background1" w:themeShade="80"/>
                              </w:rPr>
                              <w:t xml:space="preserve">  </w:t>
                            </w:r>
                          </w:p>
                          <w:p w14:paraId="319FB9E9" w14:textId="77777777" w:rsidR="00C001DA" w:rsidRPr="00613AEA" w:rsidRDefault="00C001DA" w:rsidP="00613AEA">
                            <w:pPr>
                              <w:rPr>
                                <w:b/>
                                <w:i/>
                                <w:color w:val="D9D9D9" w:themeColor="background1" w:themeShade="D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EDFBC" id="Text Box 3" o:spid="_x0000_s1032" type="#_x0000_t202" style="position:absolute;margin-left:563.5pt;margin-top:372.65pt;width:231.05pt;height:22.5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d+yuQIAAME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" filled="f" stroked="f">
                <v:textbox>
                  <w:txbxContent>
                    <w:p w14:paraId="467C824E" w14:textId="61A1B8A9" w:rsidR="00C001DA" w:rsidRPr="00487322" w:rsidRDefault="00C001DA" w:rsidP="00613AEA">
                      <w:pPr>
                        <w:rPr>
                          <w:i/>
                          <w:color w:val="808080" w:themeColor="background1" w:themeShade="80"/>
                          <w:sz w:val="28"/>
                        </w:rPr>
                      </w:pPr>
                      <w:r w:rsidRPr="00487322">
                        <w:rPr>
                          <w:i/>
                          <w:color w:val="808080" w:themeColor="background1" w:themeShade="80"/>
                          <w:sz w:val="28"/>
                        </w:rPr>
                        <w:fldChar w:fldCharType="begin"/>
                      </w:r>
                      <w:r w:rsidRPr="00487322">
                        <w:rPr>
                          <w:i/>
                          <w:color w:val="808080" w:themeColor="background1" w:themeShade="80"/>
                          <w:sz w:val="28"/>
                        </w:rPr>
                        <w:instrText xml:space="preserve"> DATE  \@ "yyyy"  \* MERGEFORMAT </w:instrText>
                      </w:r>
                      <w:r w:rsidRPr="00487322">
                        <w:rPr>
                          <w:i/>
                          <w:color w:val="808080" w:themeColor="background1" w:themeShade="80"/>
                          <w:sz w:val="28"/>
                        </w:rPr>
                        <w:fldChar w:fldCharType="separate"/>
                      </w:r>
                      <w:r w:rsidR="001A0334">
                        <w:rPr>
                          <w:i/>
                          <w:noProof/>
                          <w:color w:val="808080" w:themeColor="background1" w:themeShade="80"/>
                          <w:sz w:val="28"/>
                        </w:rPr>
                        <w:t>2017</w:t>
                      </w:r>
                      <w:r w:rsidRPr="00487322">
                        <w:rPr>
                          <w:i/>
                          <w:color w:val="808080" w:themeColor="background1" w:themeShade="80"/>
                          <w:sz w:val="28"/>
                        </w:rPr>
                        <w:fldChar w:fldCharType="end"/>
                      </w:r>
                      <w:r w:rsidRPr="00487322">
                        <w:rPr>
                          <w:i/>
                          <w:color w:val="808080" w:themeColor="background1" w:themeShade="80"/>
                        </w:rPr>
                        <w:t xml:space="preserve">  </w:t>
                      </w:r>
                    </w:p>
                    <w:p w14:paraId="319FB9E9" w14:textId="77777777" w:rsidR="00C001DA" w:rsidRPr="00613AEA" w:rsidRDefault="00C001DA" w:rsidP="00613AEA">
                      <w:pPr>
                        <w:rPr>
                          <w:b/>
                          <w:i/>
                          <w:color w:val="D9D9D9" w:themeColor="background1" w:themeShade="D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1268">
        <w:rPr>
          <w:noProof/>
          <w:lang w:eastAsia="es-AR"/>
        </w:rPr>
        <mc:AlternateContent>
          <mc:Choice Requires="wps">
            <w:drawing>
              <wp:inline distT="0" distB="0" distL="0" distR="0" wp14:anchorId="509898CE" wp14:editId="092AFA32">
                <wp:extent cx="315595" cy="315595"/>
                <wp:effectExtent l="0" t="0" r="0" b="0"/>
                <wp:docPr id="6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59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FC537" id="AutoShape 1" o:spid="_x0000_s1026" style="width:24.85pt;height: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" filled="f" stroked="f">
                <o:lock v:ext="edit" aspectratio="t"/>
                <w10:anchorlock/>
              </v:rect>
            </w:pict>
          </mc:Fallback>
        </mc:AlternateContent>
      </w:r>
      <w:r w:rsidR="005E008D">
        <w:br w:type="page"/>
      </w:r>
    </w:p>
    <w:p w14:paraId="7BC61CF7" w14:textId="77777777" w:rsidR="006B6475" w:rsidRDefault="0049523E">
      <w:r>
        <w:rPr>
          <w:noProof/>
          <w:lang w:eastAsia="es-AR"/>
        </w:rPr>
        <w:lastRenderedPageBreak/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50CCFE18" wp14:editId="633CC5D1">
                <wp:simplePos x="0" y="0"/>
                <wp:positionH relativeFrom="column">
                  <wp:posOffset>979170</wp:posOffset>
                </wp:positionH>
                <wp:positionV relativeFrom="paragraph">
                  <wp:posOffset>-937895</wp:posOffset>
                </wp:positionV>
                <wp:extent cx="2013585" cy="1009650"/>
                <wp:effectExtent l="0" t="0" r="5715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585" cy="1009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933B5" id="Rectangle 29" o:spid="_x0000_s1026" style="position:absolute;margin-left:77.1pt;margin-top:-73.85pt;width:158.55pt;height:79.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" fillcolor="white [3212]" stroked="f" strokeweight="2pt"/>
            </w:pict>
          </mc:Fallback>
        </mc:AlternateContent>
      </w:r>
    </w:p>
    <w:p w14:paraId="7A523061" w14:textId="77777777" w:rsidR="006B6475" w:rsidRPr="006B6475" w:rsidRDefault="00CC717C" w:rsidP="006B6475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D7DE0BB" wp14:editId="51233ECC">
                <wp:simplePos x="0" y="0"/>
                <wp:positionH relativeFrom="column">
                  <wp:posOffset>-53274</wp:posOffset>
                </wp:positionH>
                <wp:positionV relativeFrom="paragraph">
                  <wp:posOffset>102870</wp:posOffset>
                </wp:positionV>
                <wp:extent cx="6468745" cy="1193034"/>
                <wp:effectExtent l="0" t="0" r="0" b="7620"/>
                <wp:wrapNone/>
                <wp:docPr id="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8745" cy="1193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FF222F" w14:textId="77777777" w:rsidR="00C001DA" w:rsidRPr="00BD4EA0" w:rsidRDefault="008E16E0" w:rsidP="00775A99">
                            <w:pPr>
                              <w:pStyle w:val="Ttulo"/>
                              <w:jc w:val="center"/>
                              <w:rPr>
                                <w:rFonts w:cstheme="majorHAnsi"/>
                                <w:color w:val="F69200" w:themeColor="accent3"/>
                                <w:sz w:val="100"/>
                                <w:szCs w:val="100"/>
                                <w:lang w:val="pt-BR"/>
                              </w:rPr>
                            </w:pPr>
                            <w:sdt>
                              <w:sdtPr>
                                <w:rPr>
                                  <w:color w:val="F69200" w:themeColor="accent3"/>
                                  <w:sz w:val="100"/>
                                  <w:szCs w:val="100"/>
                                  <w:lang w:val="pt-BR"/>
                                </w:rPr>
                                <w:alias w:val="Título"/>
                                <w:id w:val="1303200552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A2EE5">
                                  <w:rPr>
                                    <w:color w:val="F69200" w:themeColor="accent3"/>
                                    <w:sz w:val="100"/>
                                    <w:szCs w:val="100"/>
                                  </w:rPr>
                                  <w:t>Manual Técnico</w:t>
                                </w:r>
                              </w:sdtContent>
                            </w:sdt>
                          </w:p>
                          <w:p w14:paraId="28CF4CB4" w14:textId="77777777" w:rsidR="00C001DA" w:rsidRPr="00BD4EA0" w:rsidRDefault="00C001DA" w:rsidP="006B647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F69200" w:themeColor="accent3"/>
                                <w:sz w:val="100"/>
                                <w:szCs w:val="1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DE0BB" id="Rectangle 32" o:spid="_x0000_s1033" style="position:absolute;margin-left:-4.2pt;margin-top:8.1pt;width:509.35pt;height:93.9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" filled="f" fillcolor="#5a5a5a [2109]" stroked="f" strokeweight="2pt">
                <v:textbox>
                  <w:txbxContent>
                    <w:p w14:paraId="7AFF222F" w14:textId="77777777" w:rsidR="00C001DA" w:rsidRPr="00BD4EA0" w:rsidRDefault="008E16E0" w:rsidP="00775A99">
                      <w:pPr>
                        <w:pStyle w:val="Ttulo"/>
                        <w:jc w:val="center"/>
                        <w:rPr>
                          <w:rFonts w:cstheme="majorHAnsi"/>
                          <w:color w:val="F69200" w:themeColor="accent3"/>
                          <w:sz w:val="100"/>
                          <w:szCs w:val="100"/>
                          <w:lang w:val="pt-BR"/>
                        </w:rPr>
                      </w:pPr>
                      <w:sdt>
                        <w:sdtPr>
                          <w:rPr>
                            <w:color w:val="F69200" w:themeColor="accent3"/>
                            <w:sz w:val="100"/>
                            <w:szCs w:val="100"/>
                            <w:lang w:val="pt-BR"/>
                          </w:rPr>
                          <w:alias w:val="Título"/>
                          <w:id w:val="13032005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8A2EE5">
                            <w:rPr>
                              <w:color w:val="F69200" w:themeColor="accent3"/>
                              <w:sz w:val="100"/>
                              <w:szCs w:val="100"/>
                            </w:rPr>
                            <w:t>Manual Técnico</w:t>
                          </w:r>
                        </w:sdtContent>
                      </w:sdt>
                    </w:p>
                    <w:p w14:paraId="28CF4CB4" w14:textId="77777777" w:rsidR="00C001DA" w:rsidRPr="00BD4EA0" w:rsidRDefault="00C001DA" w:rsidP="006B6475">
                      <w:pPr>
                        <w:jc w:val="center"/>
                        <w:rPr>
                          <w:rFonts w:asciiTheme="majorHAnsi" w:hAnsiTheme="majorHAnsi" w:cstheme="majorHAnsi"/>
                          <w:color w:val="F69200" w:themeColor="accent3"/>
                          <w:sz w:val="100"/>
                          <w:szCs w:val="1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E16F4CC" w14:textId="77777777" w:rsidR="006B6475" w:rsidRDefault="006B6475" w:rsidP="006B6475"/>
    <w:p w14:paraId="11B9FDD2" w14:textId="77777777" w:rsidR="006B6475" w:rsidRDefault="006B6475" w:rsidP="006B6475"/>
    <w:p w14:paraId="274B0E3F" w14:textId="77777777" w:rsidR="006B6475" w:rsidRDefault="006B6475" w:rsidP="006B6475"/>
    <w:p w14:paraId="056E6021" w14:textId="77777777" w:rsidR="007B7BBB" w:rsidRDefault="00E9533F" w:rsidP="00576B14">
      <w:pPr>
        <w:tabs>
          <w:tab w:val="left" w:pos="7742"/>
        </w:tabs>
      </w:pPr>
      <w:r>
        <w:tab/>
      </w:r>
    </w:p>
    <w:bookmarkStart w:id="0" w:name="_Hlk492678780" w:displacedByCustomXml="next"/>
    <w:bookmarkEnd w:id="0" w:displacedByCustomXml="next"/>
    <w:sdt>
      <w:sdtPr>
        <w:rPr>
          <w:rFonts w:eastAsiaTheme="minorEastAsia" w:cstheme="minorBidi"/>
          <w:b w:val="0"/>
          <w:bCs w:val="0"/>
          <w:color w:val="auto"/>
          <w:sz w:val="22"/>
          <w:szCs w:val="22"/>
          <w:lang w:eastAsia="zh-CN"/>
        </w:rPr>
        <w:id w:val="-1111123867"/>
        <w:docPartObj>
          <w:docPartGallery w:val="Table of Contents"/>
          <w:docPartUnique/>
        </w:docPartObj>
      </w:sdtPr>
      <w:sdtEndPr/>
      <w:sdtContent>
        <w:p w14:paraId="766A9246" w14:textId="77777777" w:rsidR="008A2EE5" w:rsidRDefault="008A2EE5" w:rsidP="008A2EE5">
          <w:pPr>
            <w:pStyle w:val="TtuloTDC"/>
          </w:pPr>
          <w:r>
            <w:t>Contenido</w:t>
          </w:r>
          <w:bookmarkStart w:id="1" w:name="_GoBack"/>
          <w:bookmarkEnd w:id="1"/>
        </w:p>
        <w:p w14:paraId="661C9522" w14:textId="6EBF8EB4" w:rsidR="00EE46CD" w:rsidRDefault="008A2EE5">
          <w:pPr>
            <w:pStyle w:val="TDC1"/>
            <w:tabs>
              <w:tab w:val="right" w:leader="dot" w:pos="9743"/>
            </w:tabs>
            <w:rPr>
              <w:noProof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2911816" w:history="1">
            <w:r w:rsidR="00EE46CD" w:rsidRPr="004106A8">
              <w:rPr>
                <w:rStyle w:val="Hipervnculo"/>
                <w:noProof/>
              </w:rPr>
              <w:t>Manual técnico</w:t>
            </w:r>
            <w:r w:rsidR="00EE46CD">
              <w:rPr>
                <w:noProof/>
                <w:webHidden/>
              </w:rPr>
              <w:tab/>
            </w:r>
            <w:r w:rsidR="00EE46CD">
              <w:rPr>
                <w:noProof/>
                <w:webHidden/>
              </w:rPr>
              <w:fldChar w:fldCharType="begin"/>
            </w:r>
            <w:r w:rsidR="00EE46CD">
              <w:rPr>
                <w:noProof/>
                <w:webHidden/>
              </w:rPr>
              <w:instrText xml:space="preserve"> PAGEREF _Toc492911816 \h </w:instrText>
            </w:r>
            <w:r w:rsidR="00EE46CD">
              <w:rPr>
                <w:noProof/>
                <w:webHidden/>
              </w:rPr>
            </w:r>
            <w:r w:rsidR="00EE46CD">
              <w:rPr>
                <w:noProof/>
                <w:webHidden/>
              </w:rPr>
              <w:fldChar w:fldCharType="separate"/>
            </w:r>
            <w:r w:rsidR="00EE46CD">
              <w:rPr>
                <w:noProof/>
                <w:webHidden/>
              </w:rPr>
              <w:t>3</w:t>
            </w:r>
            <w:r w:rsidR="00EE46CD">
              <w:rPr>
                <w:noProof/>
                <w:webHidden/>
              </w:rPr>
              <w:fldChar w:fldCharType="end"/>
            </w:r>
          </w:hyperlink>
        </w:p>
        <w:p w14:paraId="71922E76" w14:textId="0AE252C4" w:rsidR="00EE46CD" w:rsidRDefault="00EE46CD">
          <w:pPr>
            <w:pStyle w:val="TDC1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17" w:history="1">
            <w:r w:rsidRPr="004106A8">
              <w:rPr>
                <w:rStyle w:val="Hipervnculo"/>
                <w:noProof/>
              </w:rPr>
              <w:t>Librerías y Versiones Utilizadas: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D6167" w14:textId="2B2F5AD7" w:rsidR="00EE46CD" w:rsidRDefault="00EE46CD">
          <w:pPr>
            <w:pStyle w:val="TDC1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18" w:history="1">
            <w:r w:rsidRPr="004106A8">
              <w:rPr>
                <w:rStyle w:val="Hipervnculo"/>
                <w:noProof/>
                <w:lang w:val="es-ES"/>
              </w:rPr>
              <w:t>Descargas e instalación: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E5BB2" w14:textId="4686A545" w:rsidR="00EE46CD" w:rsidRDefault="00EE46CD">
          <w:pPr>
            <w:pStyle w:val="TDC2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19" w:history="1">
            <w:r w:rsidRPr="004106A8">
              <w:rPr>
                <w:rStyle w:val="Hipervnculo"/>
                <w:noProof/>
                <w:lang w:val="es-ES"/>
              </w:rPr>
              <w:t>Python 2.7.13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0AD1A" w14:textId="6B87B1D6" w:rsidR="00EE46CD" w:rsidRDefault="00EE46CD">
          <w:pPr>
            <w:pStyle w:val="TDC2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20" w:history="1">
            <w:r w:rsidRPr="004106A8">
              <w:rPr>
                <w:rStyle w:val="Hipervnculo"/>
                <w:noProof/>
              </w:rPr>
              <w:t>Librerías: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DBEF2" w14:textId="6AC12F48" w:rsidR="00EE46CD" w:rsidRDefault="00EE46CD">
          <w:pPr>
            <w:pStyle w:val="TDC2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21" w:history="1">
            <w:r w:rsidRPr="004106A8">
              <w:rPr>
                <w:rStyle w:val="Hipervnculo"/>
                <w:noProof/>
                <w:lang w:val="es-ES" w:eastAsia="es-ES"/>
              </w:rPr>
              <w:t>Herramientas.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33789" w14:textId="7AD32291" w:rsidR="00EE46CD" w:rsidRDefault="00EE46CD">
          <w:pPr>
            <w:pStyle w:val="TDC2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22" w:history="1">
            <w:r w:rsidRPr="004106A8">
              <w:rPr>
                <w:rStyle w:val="Hipervnculo"/>
                <w:noProof/>
                <w:lang w:val="en-US" w:eastAsia="es-ES"/>
              </w:rPr>
              <w:t>CSS3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652B7" w14:textId="10B68DD7" w:rsidR="00EE46CD" w:rsidRDefault="00EE46CD">
          <w:pPr>
            <w:pStyle w:val="TDC2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23" w:history="1">
            <w:r w:rsidRPr="004106A8">
              <w:rPr>
                <w:rStyle w:val="Hipervnculo"/>
                <w:noProof/>
                <w:lang w:val="en-US" w:eastAsia="es-ES"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2F69" w14:textId="4D82A5F1" w:rsidR="00EE46CD" w:rsidRDefault="00EE46CD">
          <w:pPr>
            <w:pStyle w:val="TDC1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24" w:history="1">
            <w:r w:rsidRPr="004106A8">
              <w:rPr>
                <w:rStyle w:val="Hipervnculo"/>
                <w:noProof/>
                <w:lang w:val="es-ES" w:eastAsia="es-ES"/>
              </w:rPr>
              <w:t>Herramientas utilizadas y como usarlas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7D5CA" w14:textId="078DB2C3" w:rsidR="00EE46CD" w:rsidRDefault="00EE46CD">
          <w:pPr>
            <w:pStyle w:val="TDC1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25" w:history="1">
            <w:r w:rsidRPr="004106A8">
              <w:rPr>
                <w:rStyle w:val="Hipervnculo"/>
                <w:noProof/>
                <w:lang w:val="es-ES" w:eastAsia="es-ES"/>
              </w:rPr>
              <w:t>¿Cómo Iniciar este proyecto en su equipo con PyCharm?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18FF5" w14:textId="655C3F25" w:rsidR="00EE46CD" w:rsidRDefault="00EE46CD">
          <w:pPr>
            <w:pStyle w:val="TDC1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26" w:history="1">
            <w:r w:rsidRPr="004106A8">
              <w:rPr>
                <w:rStyle w:val="Hipervnculo"/>
                <w:noProof/>
                <w:lang w:eastAsia="es-ES"/>
              </w:rPr>
              <w:t>Primeros pasos con HEROKU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C8139" w14:textId="29AB5B69" w:rsidR="00EE46CD" w:rsidRDefault="00EE46CD">
          <w:pPr>
            <w:pStyle w:val="TDC2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27" w:history="1">
            <w:r w:rsidRPr="004106A8">
              <w:rPr>
                <w:rStyle w:val="Hipervnculo"/>
                <w:noProof/>
                <w:lang w:eastAsia="es-ES"/>
              </w:rPr>
              <w:t>¿Como subirlo a un Servidor (Heroku)?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62BAB" w14:textId="28713B4F" w:rsidR="00EE46CD" w:rsidRDefault="00EE46CD">
          <w:pPr>
            <w:pStyle w:val="TDC2"/>
            <w:tabs>
              <w:tab w:val="right" w:leader="dot" w:pos="9743"/>
            </w:tabs>
            <w:rPr>
              <w:noProof/>
              <w:lang w:val="es-ES" w:eastAsia="es-ES"/>
            </w:rPr>
          </w:pPr>
          <w:hyperlink w:anchor="_Toc492911828" w:history="1">
            <w:r w:rsidRPr="004106A8">
              <w:rPr>
                <w:rStyle w:val="Hipervnculo"/>
                <w:noProof/>
              </w:rPr>
              <w:t>¿Como modificar nuestro proyecto subido en Heroku?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_Toc492911828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A53E0" w14:textId="51272754" w:rsidR="008A2EE5" w:rsidRDefault="008A2EE5" w:rsidP="008A2EE5">
          <w:r>
            <w:rPr>
              <w:b/>
              <w:bCs/>
            </w:rPr>
            <w:fldChar w:fldCharType="end"/>
          </w:r>
        </w:p>
      </w:sdtContent>
    </w:sdt>
    <w:p w14:paraId="45E0AB2A" w14:textId="77777777" w:rsidR="008A2EE5" w:rsidRDefault="008A2EE5" w:rsidP="008A2EE5">
      <w:pPr>
        <w:pStyle w:val="Ttulo1"/>
        <w:jc w:val="center"/>
      </w:pPr>
      <w:r>
        <w:tab/>
      </w:r>
    </w:p>
    <w:p w14:paraId="57134E96" w14:textId="77777777" w:rsidR="008A2EE5" w:rsidRDefault="008A2EE5" w:rsidP="008A2EE5"/>
    <w:p w14:paraId="1ABAB2A7" w14:textId="77777777" w:rsidR="008A2EE5" w:rsidRDefault="008A2EE5" w:rsidP="008A2EE5"/>
    <w:p w14:paraId="07646233" w14:textId="77777777" w:rsidR="008A2EE5" w:rsidRDefault="008A2EE5" w:rsidP="008A2EE5"/>
    <w:p w14:paraId="3117F47A" w14:textId="77777777" w:rsidR="008A2EE5" w:rsidRDefault="008A2EE5" w:rsidP="008A2EE5"/>
    <w:p w14:paraId="7F0ABDC4" w14:textId="77777777" w:rsidR="008A2EE5" w:rsidRDefault="008A2EE5" w:rsidP="008A2EE5"/>
    <w:p w14:paraId="5A1EF30D" w14:textId="77777777" w:rsidR="008A2EE5" w:rsidRDefault="008A2EE5" w:rsidP="008A2EE5"/>
    <w:p w14:paraId="705F1475" w14:textId="77777777" w:rsidR="008A2EE5" w:rsidRPr="009F0EB2" w:rsidRDefault="008A2EE5" w:rsidP="008A2EE5"/>
    <w:p w14:paraId="0AA0CB70" w14:textId="77777777" w:rsidR="008A2EE5" w:rsidRPr="005B3287" w:rsidRDefault="008A2EE5" w:rsidP="008A2EE5">
      <w:pPr>
        <w:pStyle w:val="Ttulo1"/>
        <w:jc w:val="center"/>
      </w:pPr>
      <w:bookmarkStart w:id="2" w:name="_Toc492911816"/>
      <w:r w:rsidRPr="005B3287">
        <w:lastRenderedPageBreak/>
        <w:t>Manual técnico</w:t>
      </w:r>
      <w:bookmarkEnd w:id="2"/>
    </w:p>
    <w:p w14:paraId="55A92FC6" w14:textId="77777777" w:rsidR="008A2EE5" w:rsidRPr="005B3287" w:rsidRDefault="008A2EE5" w:rsidP="008A2EE5"/>
    <w:p w14:paraId="569A9F96" w14:textId="77777777" w:rsidR="008A2EE5" w:rsidRPr="005B3287" w:rsidRDefault="00BE4AA3" w:rsidP="008A2EE5">
      <w:r>
        <w:t>El presente manual tiene como finalidad describir la instalación y la ejecución del proyecto realizado para el sistema web de simulación, l</w:t>
      </w:r>
      <w:r w:rsidR="008A2EE5" w:rsidRPr="005B3287">
        <w:t>a siguiente aplicación web fue desarrollada con Python 2.7.13, la librería principal es Django.</w:t>
      </w:r>
    </w:p>
    <w:p w14:paraId="04E92379" w14:textId="77777777" w:rsidR="008A2EE5" w:rsidRPr="005B3287" w:rsidRDefault="008A2EE5" w:rsidP="008A2EE5">
      <w:pPr>
        <w:rPr>
          <w:lang w:val="es-ES"/>
        </w:rPr>
      </w:pPr>
      <w:r w:rsidRPr="005B3287">
        <w:rPr>
          <w:lang w:val="es-ES"/>
        </w:rPr>
        <w:t xml:space="preserve">Front-end: Se utilizó HTML:5, Librerías CSS3, Librerías JavaScript y plot.ly             </w:t>
      </w:r>
    </w:p>
    <w:p w14:paraId="7F029499" w14:textId="77777777" w:rsidR="008A2EE5" w:rsidRPr="008A2EE5" w:rsidRDefault="008A2EE5" w:rsidP="008A2EE5">
      <w:pPr>
        <w:rPr>
          <w:lang w:val="es-ES"/>
        </w:rPr>
      </w:pPr>
      <w:r w:rsidRPr="008A2EE5">
        <w:rPr>
          <w:lang w:val="es-ES"/>
        </w:rPr>
        <w:t xml:space="preserve">Back-end: Python y Django </w:t>
      </w:r>
    </w:p>
    <w:p w14:paraId="210BA1E7" w14:textId="77777777" w:rsidR="008A2EE5" w:rsidRPr="005B3287" w:rsidRDefault="008A2EE5" w:rsidP="008A2EE5">
      <w:pPr>
        <w:pStyle w:val="Ttulo1"/>
      </w:pPr>
      <w:bookmarkStart w:id="3" w:name="_Toc492911817"/>
      <w:r w:rsidRPr="005B3287">
        <w:t>Librerías y Versiones Utilizadas:</w:t>
      </w:r>
      <w:bookmarkEnd w:id="3"/>
    </w:p>
    <w:p w14:paraId="564ED92F" w14:textId="77777777" w:rsidR="008A2EE5" w:rsidRPr="005B3287" w:rsidRDefault="008A2EE5" w:rsidP="008A2EE5">
      <w:pPr>
        <w:pStyle w:val="Prrafodelista"/>
        <w:numPr>
          <w:ilvl w:val="0"/>
          <w:numId w:val="1"/>
        </w:numPr>
      </w:pPr>
      <w:r w:rsidRPr="005B3287">
        <w:t>Python 2.7.13</w:t>
      </w:r>
    </w:p>
    <w:p w14:paraId="29EEB7BE" w14:textId="77777777" w:rsidR="008A2EE5" w:rsidRPr="005B3287" w:rsidRDefault="008A2EE5" w:rsidP="008A2EE5">
      <w:pPr>
        <w:pStyle w:val="Prrafodelista"/>
        <w:numPr>
          <w:ilvl w:val="1"/>
          <w:numId w:val="1"/>
        </w:numPr>
      </w:pPr>
      <w:r w:rsidRPr="005B3287">
        <w:t>Librerías de Python:</w:t>
      </w:r>
    </w:p>
    <w:p w14:paraId="460BBB6E" w14:textId="77777777" w:rsidR="008A2EE5" w:rsidRPr="005B3287" w:rsidRDefault="008A2EE5" w:rsidP="008A2EE5">
      <w:pPr>
        <w:pStyle w:val="Prrafodelista"/>
        <w:numPr>
          <w:ilvl w:val="2"/>
          <w:numId w:val="1"/>
        </w:numPr>
      </w:pPr>
      <w:r w:rsidRPr="005B3287">
        <w:t>Django 1.11.2</w:t>
      </w:r>
    </w:p>
    <w:p w14:paraId="4B2248C5" w14:textId="77777777" w:rsidR="008A2EE5" w:rsidRPr="005B3287" w:rsidRDefault="008A2EE5" w:rsidP="008A2EE5">
      <w:pPr>
        <w:pStyle w:val="Prrafodelista"/>
        <w:numPr>
          <w:ilvl w:val="2"/>
          <w:numId w:val="1"/>
        </w:numPr>
      </w:pPr>
      <w:r w:rsidRPr="005B3287">
        <w:t>Numpy 1.31.1</w:t>
      </w:r>
    </w:p>
    <w:p w14:paraId="7D4E9749" w14:textId="77777777" w:rsidR="008A2EE5" w:rsidRPr="005B3287" w:rsidRDefault="008A2EE5" w:rsidP="008A2EE5">
      <w:pPr>
        <w:pStyle w:val="Prrafodelista"/>
        <w:numPr>
          <w:ilvl w:val="2"/>
          <w:numId w:val="1"/>
        </w:numPr>
      </w:pPr>
      <w:r w:rsidRPr="005B3287">
        <w:t>Scipy 0.19.1</w:t>
      </w:r>
    </w:p>
    <w:p w14:paraId="4B0ED709" w14:textId="0C3F3AE7" w:rsidR="008A2EE5" w:rsidRDefault="008A2EE5" w:rsidP="008A2EE5">
      <w:pPr>
        <w:pStyle w:val="Prrafodelista"/>
        <w:numPr>
          <w:ilvl w:val="2"/>
          <w:numId w:val="1"/>
        </w:numPr>
      </w:pPr>
      <w:r w:rsidRPr="005B3287">
        <w:t>PIP</w:t>
      </w:r>
    </w:p>
    <w:p w14:paraId="70C36EEE" w14:textId="337197A2" w:rsidR="001A0334" w:rsidRPr="005B3287" w:rsidRDefault="001A0334" w:rsidP="008A2EE5">
      <w:pPr>
        <w:pStyle w:val="Prrafodelista"/>
        <w:numPr>
          <w:ilvl w:val="2"/>
          <w:numId w:val="1"/>
        </w:numPr>
      </w:pPr>
      <w:r>
        <w:t>whitenoise</w:t>
      </w:r>
    </w:p>
    <w:p w14:paraId="135C5681" w14:textId="77777777" w:rsidR="008A2EE5" w:rsidRPr="005B3287" w:rsidRDefault="008A2EE5" w:rsidP="008A2EE5">
      <w:pPr>
        <w:pStyle w:val="Prrafodelista"/>
        <w:numPr>
          <w:ilvl w:val="0"/>
          <w:numId w:val="1"/>
        </w:numPr>
        <w:rPr>
          <w:lang w:val="es-ES"/>
        </w:rPr>
      </w:pPr>
      <w:r w:rsidRPr="005B3287">
        <w:rPr>
          <w:lang w:val="es-ES"/>
        </w:rPr>
        <w:t>CSS 3</w:t>
      </w:r>
    </w:p>
    <w:p w14:paraId="586F4B5C" w14:textId="77777777" w:rsidR="008A2EE5" w:rsidRPr="005B3287" w:rsidRDefault="008A2EE5" w:rsidP="008A2EE5">
      <w:pPr>
        <w:pStyle w:val="Prrafodelista"/>
        <w:numPr>
          <w:ilvl w:val="1"/>
          <w:numId w:val="1"/>
        </w:numPr>
        <w:rPr>
          <w:lang w:val="es-ES"/>
        </w:rPr>
      </w:pPr>
      <w:r w:rsidRPr="005B3287">
        <w:t>Librerías</w:t>
      </w:r>
      <w:r w:rsidRPr="005B3287">
        <w:rPr>
          <w:lang w:val="es-ES"/>
        </w:rPr>
        <w:t xml:space="preserve"> CSS</w:t>
      </w:r>
    </w:p>
    <w:p w14:paraId="40AAE09D" w14:textId="77777777" w:rsidR="008A2EE5" w:rsidRPr="005B3287" w:rsidRDefault="008A2EE5" w:rsidP="008A2EE5">
      <w:pPr>
        <w:pStyle w:val="Prrafodelista"/>
        <w:numPr>
          <w:ilvl w:val="2"/>
          <w:numId w:val="1"/>
        </w:numPr>
        <w:rPr>
          <w:lang w:val="es-ES"/>
        </w:rPr>
      </w:pPr>
      <w:r w:rsidRPr="005B3287">
        <w:rPr>
          <w:lang w:val="es-ES"/>
        </w:rPr>
        <w:t>Bootstrap 4.0</w:t>
      </w:r>
    </w:p>
    <w:p w14:paraId="7677B8DB" w14:textId="77777777" w:rsidR="008A2EE5" w:rsidRPr="005B3287" w:rsidRDefault="008A2EE5" w:rsidP="008A2EE5">
      <w:pPr>
        <w:pStyle w:val="Prrafodelista"/>
        <w:numPr>
          <w:ilvl w:val="2"/>
          <w:numId w:val="1"/>
        </w:numPr>
        <w:rPr>
          <w:lang w:val="en-US"/>
        </w:rPr>
      </w:pPr>
      <w:r w:rsidRPr="005B3287">
        <w:rPr>
          <w:lang w:val="es-ES"/>
        </w:rPr>
        <w:t>Validati</w:t>
      </w:r>
      <w:r w:rsidRPr="005B3287">
        <w:rPr>
          <w:lang w:val="en-US"/>
        </w:rPr>
        <w:t>onEngine.jquery.css</w:t>
      </w:r>
    </w:p>
    <w:p w14:paraId="69FB90E2" w14:textId="77777777" w:rsidR="008A2EE5" w:rsidRPr="005B3287" w:rsidRDefault="008A2EE5" w:rsidP="008A2EE5">
      <w:pPr>
        <w:pStyle w:val="Prrafodelista"/>
        <w:numPr>
          <w:ilvl w:val="2"/>
          <w:numId w:val="1"/>
        </w:numPr>
        <w:rPr>
          <w:lang w:val="en-US"/>
        </w:rPr>
      </w:pPr>
      <w:r w:rsidRPr="005B3287">
        <w:rPr>
          <w:lang w:val="en-US"/>
        </w:rPr>
        <w:t xml:space="preserve">Styles </w:t>
      </w:r>
      <w:r w:rsidRPr="005B3287">
        <w:t>Personalizados</w:t>
      </w:r>
    </w:p>
    <w:p w14:paraId="72F21A85" w14:textId="77777777" w:rsidR="008A2EE5" w:rsidRPr="005B3287" w:rsidRDefault="008A2EE5" w:rsidP="008A2EE5">
      <w:pPr>
        <w:pStyle w:val="Prrafodelista"/>
        <w:numPr>
          <w:ilvl w:val="0"/>
          <w:numId w:val="1"/>
        </w:numPr>
        <w:rPr>
          <w:lang w:val="en-US"/>
        </w:rPr>
      </w:pPr>
      <w:r w:rsidRPr="005B3287">
        <w:rPr>
          <w:lang w:val="en-US"/>
        </w:rPr>
        <w:t>JavaScript</w:t>
      </w:r>
    </w:p>
    <w:p w14:paraId="4CF05A26" w14:textId="77777777" w:rsidR="008A2EE5" w:rsidRPr="005B3287" w:rsidRDefault="008A2EE5" w:rsidP="008A2EE5">
      <w:pPr>
        <w:pStyle w:val="Prrafodelista"/>
        <w:numPr>
          <w:ilvl w:val="1"/>
          <w:numId w:val="1"/>
        </w:numPr>
        <w:rPr>
          <w:lang w:val="en-US"/>
        </w:rPr>
      </w:pPr>
      <w:r w:rsidRPr="005B3287">
        <w:rPr>
          <w:lang w:val="en-US"/>
        </w:rPr>
        <w:t>Librer</w:t>
      </w:r>
      <w:r w:rsidRPr="005B3287">
        <w:t>ía</w:t>
      </w:r>
      <w:r w:rsidRPr="005B3287">
        <w:rPr>
          <w:lang w:val="en-US"/>
        </w:rPr>
        <w:t>s JavaScript</w:t>
      </w:r>
    </w:p>
    <w:p w14:paraId="3BBF4B22" w14:textId="77777777" w:rsidR="008A2EE5" w:rsidRPr="005B3287" w:rsidRDefault="008A2EE5" w:rsidP="008A2EE5">
      <w:pPr>
        <w:pStyle w:val="Prrafodelista"/>
        <w:numPr>
          <w:ilvl w:val="2"/>
          <w:numId w:val="1"/>
        </w:numPr>
        <w:rPr>
          <w:lang w:val="en-US"/>
        </w:rPr>
      </w:pPr>
      <w:bookmarkStart w:id="4" w:name="_Hlk492677391"/>
      <w:r w:rsidRPr="005B3287">
        <w:rPr>
          <w:lang w:val="en-US"/>
        </w:rPr>
        <w:t>Bootstrap 4.0</w:t>
      </w:r>
    </w:p>
    <w:p w14:paraId="34B21D56" w14:textId="77777777" w:rsidR="008A2EE5" w:rsidRPr="005B3287" w:rsidRDefault="008A2EE5" w:rsidP="008A2EE5">
      <w:pPr>
        <w:pStyle w:val="Prrafodelista"/>
        <w:numPr>
          <w:ilvl w:val="2"/>
          <w:numId w:val="1"/>
        </w:numPr>
        <w:rPr>
          <w:lang w:val="en-US"/>
        </w:rPr>
      </w:pPr>
      <w:r w:rsidRPr="005B3287">
        <w:rPr>
          <w:lang w:val="en-US"/>
        </w:rPr>
        <w:t>Bootstrap Validate</w:t>
      </w:r>
    </w:p>
    <w:p w14:paraId="301C38BF" w14:textId="77777777" w:rsidR="008A2EE5" w:rsidRPr="005B3287" w:rsidRDefault="008A2EE5" w:rsidP="008A2EE5">
      <w:pPr>
        <w:pStyle w:val="Prrafodelista"/>
        <w:numPr>
          <w:ilvl w:val="2"/>
          <w:numId w:val="1"/>
        </w:numPr>
        <w:rPr>
          <w:lang w:val="en-US"/>
        </w:rPr>
      </w:pPr>
      <w:r w:rsidRPr="005B3287">
        <w:rPr>
          <w:lang w:val="en-US"/>
        </w:rPr>
        <w:t>JQuery.validate</w:t>
      </w:r>
    </w:p>
    <w:p w14:paraId="45B9BC52" w14:textId="77777777" w:rsidR="008A2EE5" w:rsidRPr="005B3287" w:rsidRDefault="008A2EE5" w:rsidP="008A2EE5">
      <w:pPr>
        <w:pStyle w:val="Prrafodelista"/>
        <w:numPr>
          <w:ilvl w:val="2"/>
          <w:numId w:val="1"/>
        </w:numPr>
        <w:rPr>
          <w:lang w:val="en-US"/>
        </w:rPr>
      </w:pPr>
      <w:r w:rsidRPr="005B3287">
        <w:rPr>
          <w:lang w:val="en-US"/>
        </w:rPr>
        <w:t>JQuery-3.2.1</w:t>
      </w:r>
    </w:p>
    <w:p w14:paraId="017A73D4" w14:textId="77777777" w:rsidR="008A2EE5" w:rsidRPr="005B3287" w:rsidRDefault="008A2EE5" w:rsidP="008A2EE5">
      <w:pPr>
        <w:pStyle w:val="Prrafodelista"/>
        <w:numPr>
          <w:ilvl w:val="2"/>
          <w:numId w:val="1"/>
        </w:numPr>
        <w:rPr>
          <w:lang w:val="en-US"/>
        </w:rPr>
      </w:pPr>
      <w:r w:rsidRPr="005B3287">
        <w:rPr>
          <w:lang w:val="en-US"/>
        </w:rPr>
        <w:t>Plotly-latest</w:t>
      </w:r>
    </w:p>
    <w:p w14:paraId="51BA3DEB" w14:textId="77777777" w:rsidR="008A2EE5" w:rsidRPr="005B3287" w:rsidRDefault="008A2EE5" w:rsidP="008A2EE5">
      <w:pPr>
        <w:pStyle w:val="Prrafodelista"/>
        <w:numPr>
          <w:ilvl w:val="2"/>
          <w:numId w:val="1"/>
        </w:numPr>
        <w:rPr>
          <w:lang w:val="en-US"/>
        </w:rPr>
      </w:pPr>
      <w:r w:rsidRPr="005B3287">
        <w:t>validaciones</w:t>
      </w:r>
    </w:p>
    <w:p w14:paraId="70E63929" w14:textId="77777777" w:rsidR="008A2EE5" w:rsidRPr="005B3287" w:rsidRDefault="008A2EE5" w:rsidP="008A2EE5">
      <w:pPr>
        <w:pStyle w:val="Prrafodelista"/>
        <w:numPr>
          <w:ilvl w:val="2"/>
          <w:numId w:val="1"/>
        </w:numPr>
        <w:rPr>
          <w:lang w:val="en-US"/>
        </w:rPr>
      </w:pPr>
      <w:r w:rsidRPr="005B3287">
        <w:t>Funciones</w:t>
      </w:r>
      <w:r w:rsidRPr="005B3287">
        <w:rPr>
          <w:lang w:val="en-US"/>
        </w:rPr>
        <w:t xml:space="preserve"> </w:t>
      </w:r>
      <w:r w:rsidRPr="005B3287">
        <w:rPr>
          <w:lang w:val="es-ES"/>
        </w:rPr>
        <w:t>Personalizadas</w:t>
      </w:r>
    </w:p>
    <w:bookmarkEnd w:id="4"/>
    <w:p w14:paraId="4B2BC890" w14:textId="77777777" w:rsidR="008A2EE5" w:rsidRPr="005B3287" w:rsidRDefault="008A2EE5" w:rsidP="008A2EE5">
      <w:pPr>
        <w:pStyle w:val="Prrafodelista"/>
        <w:numPr>
          <w:ilvl w:val="0"/>
          <w:numId w:val="1"/>
        </w:numPr>
        <w:rPr>
          <w:lang w:val="en-US"/>
        </w:rPr>
      </w:pPr>
      <w:r w:rsidRPr="005B3287">
        <w:rPr>
          <w:lang w:val="en-US"/>
        </w:rPr>
        <w:t>HTML 5</w:t>
      </w:r>
    </w:p>
    <w:p w14:paraId="69BA2117" w14:textId="77777777" w:rsidR="008A2EE5" w:rsidRPr="005B3287" w:rsidRDefault="008A2EE5" w:rsidP="008A2EE5">
      <w:pPr>
        <w:pStyle w:val="Prrafodelista"/>
        <w:numPr>
          <w:ilvl w:val="0"/>
          <w:numId w:val="1"/>
        </w:numPr>
        <w:rPr>
          <w:lang w:val="en-US"/>
        </w:rPr>
      </w:pPr>
      <w:r w:rsidRPr="005B3287">
        <w:rPr>
          <w:lang w:val="en-US"/>
        </w:rPr>
        <w:t>Heroku CI (</w:t>
      </w:r>
      <w:r w:rsidRPr="005B3287">
        <w:t>servidor</w:t>
      </w:r>
      <w:r w:rsidRPr="005B3287">
        <w:rPr>
          <w:lang w:val="en-US"/>
        </w:rPr>
        <w:t xml:space="preserve"> Web)</w:t>
      </w:r>
    </w:p>
    <w:p w14:paraId="249454F6" w14:textId="77777777" w:rsidR="008A2EE5" w:rsidRPr="005B3287" w:rsidRDefault="008A2EE5" w:rsidP="008A2EE5">
      <w:pPr>
        <w:rPr>
          <w:lang w:val="en-US"/>
        </w:rPr>
      </w:pPr>
    </w:p>
    <w:p w14:paraId="698C2088" w14:textId="77777777" w:rsidR="008A2EE5" w:rsidRPr="005B3287" w:rsidRDefault="008A2EE5" w:rsidP="008A2EE5">
      <w:pPr>
        <w:rPr>
          <w:lang w:val="en-US"/>
        </w:rPr>
      </w:pPr>
    </w:p>
    <w:p w14:paraId="3FC8DFF7" w14:textId="77777777" w:rsidR="008A2EE5" w:rsidRPr="005B3287" w:rsidRDefault="008A2EE5" w:rsidP="008A2EE5">
      <w:pPr>
        <w:rPr>
          <w:lang w:val="en-US"/>
        </w:rPr>
      </w:pPr>
    </w:p>
    <w:p w14:paraId="1844E96A" w14:textId="77777777" w:rsidR="008A2EE5" w:rsidRPr="005B3287" w:rsidRDefault="008A2EE5" w:rsidP="008A2EE5">
      <w:pPr>
        <w:rPr>
          <w:lang w:val="en-US"/>
        </w:rPr>
      </w:pPr>
    </w:p>
    <w:p w14:paraId="26BB4374" w14:textId="77777777" w:rsidR="008A2EE5" w:rsidRPr="005B3287" w:rsidRDefault="008A2EE5" w:rsidP="008A2EE5">
      <w:pPr>
        <w:rPr>
          <w:lang w:val="en-US"/>
        </w:rPr>
      </w:pPr>
    </w:p>
    <w:p w14:paraId="7917789A" w14:textId="77777777" w:rsidR="008A2EE5" w:rsidRPr="005B3287" w:rsidRDefault="008A2EE5" w:rsidP="008A2EE5">
      <w:pPr>
        <w:rPr>
          <w:lang w:val="en-US"/>
        </w:rPr>
      </w:pPr>
    </w:p>
    <w:p w14:paraId="147AA662" w14:textId="77777777" w:rsidR="008A2EE5" w:rsidRPr="005B3287" w:rsidRDefault="008A2EE5" w:rsidP="008A2EE5">
      <w:pPr>
        <w:rPr>
          <w:lang w:val="en-US"/>
        </w:rPr>
      </w:pPr>
    </w:p>
    <w:p w14:paraId="404DA996" w14:textId="77777777" w:rsidR="008A2EE5" w:rsidRPr="005B3287" w:rsidRDefault="008A2EE5" w:rsidP="008A2EE5">
      <w:pPr>
        <w:pStyle w:val="Ttulo1"/>
        <w:rPr>
          <w:lang w:val="es-ES"/>
        </w:rPr>
      </w:pPr>
      <w:bookmarkStart w:id="5" w:name="_Toc492911818"/>
      <w:r w:rsidRPr="005B3287">
        <w:rPr>
          <w:lang w:val="es-ES"/>
        </w:rPr>
        <w:t>Descargas e instalación:</w:t>
      </w:r>
      <w:bookmarkEnd w:id="5"/>
    </w:p>
    <w:p w14:paraId="7E6FAADE" w14:textId="77777777" w:rsidR="008A2EE5" w:rsidRPr="005B3287" w:rsidRDefault="008A2EE5" w:rsidP="008A2EE5">
      <w:pPr>
        <w:pStyle w:val="Ttulo2"/>
        <w:rPr>
          <w:sz w:val="24"/>
          <w:lang w:val="es-ES"/>
        </w:rPr>
      </w:pPr>
      <w:bookmarkStart w:id="6" w:name="_Toc492911819"/>
      <w:r w:rsidRPr="005B3287">
        <w:rPr>
          <w:sz w:val="24"/>
          <w:lang w:val="es-ES"/>
        </w:rPr>
        <w:t>Python 2.7.13</w:t>
      </w:r>
      <w:bookmarkEnd w:id="6"/>
    </w:p>
    <w:p w14:paraId="1CFAFC83" w14:textId="77777777" w:rsidR="008A2EE5" w:rsidRDefault="008E16E0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hyperlink r:id="rId12" w:history="1">
        <w:r w:rsidR="008A2EE5" w:rsidRPr="005B3287">
          <w:rPr>
            <w:rStyle w:val="Hipervnculo"/>
          </w:rPr>
          <w:t>https://www.python.org/downloads/release/python-2713/</w:t>
        </w:r>
      </w:hyperlink>
    </w:p>
    <w:p w14:paraId="63B5FCCA" w14:textId="70DC079D" w:rsidR="008A2EE5" w:rsidRPr="008A2EE5" w:rsidRDefault="00EE46CD" w:rsidP="008A2EE5">
      <w:pPr>
        <w:pStyle w:val="Ttulo2"/>
        <w:rPr>
          <w:lang w:val="es-ES"/>
        </w:rPr>
      </w:pPr>
      <w:bookmarkStart w:id="7" w:name="_Toc492911820"/>
      <w:r w:rsidRPr="008A2EE5">
        <w:t>Librerías</w:t>
      </w:r>
      <w:r w:rsidR="008A2EE5">
        <w:t>:</w:t>
      </w:r>
      <w:bookmarkEnd w:id="7"/>
    </w:p>
    <w:p w14:paraId="57AFAAFF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b/>
          <w:sz w:val="24"/>
        </w:rPr>
      </w:pPr>
      <w:r w:rsidRPr="008A2EE5">
        <w:rPr>
          <w:b/>
          <w:sz w:val="24"/>
        </w:rPr>
        <w:t>PIP:</w:t>
      </w:r>
    </w:p>
    <w:p w14:paraId="093FDBC5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b/>
          <w:sz w:val="24"/>
        </w:rPr>
      </w:pPr>
      <w:r w:rsidRPr="005B3287">
        <w:t>Ejecutar en Consola:</w:t>
      </w:r>
      <w:r w:rsidRPr="005B3287">
        <w:rPr>
          <w:rFonts w:ascii="Consolas" w:hAnsi="Consolas"/>
          <w:color w:val="0C4B33"/>
        </w:rPr>
        <w:t xml:space="preserve"> python get-pip.py</w:t>
      </w:r>
    </w:p>
    <w:p w14:paraId="71DED3F4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b/>
          <w:sz w:val="24"/>
        </w:rPr>
      </w:pPr>
      <w:r>
        <w:rPr>
          <w:b/>
          <w:sz w:val="24"/>
        </w:rPr>
        <w:t xml:space="preserve">DJANGO: </w:t>
      </w:r>
      <w:hyperlink r:id="rId13" w:history="1">
        <w:r w:rsidRPr="005B3287">
          <w:rPr>
            <w:rStyle w:val="Hipervnculo"/>
          </w:rPr>
          <w:t>https://www.djangoproject.com/download/</w:t>
        </w:r>
      </w:hyperlink>
    </w:p>
    <w:p w14:paraId="0C762B1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</w:pPr>
      <w:r w:rsidRPr="005B3287">
        <w:t xml:space="preserve">Opcion1: </w:t>
      </w:r>
    </w:p>
    <w:p w14:paraId="2C608134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rFonts w:ascii="Consolas" w:hAnsi="Consolas"/>
          <w:color w:val="0C4B33"/>
        </w:rPr>
      </w:pPr>
      <w:r w:rsidRPr="005B3287">
        <w:rPr>
          <w:rFonts w:ascii="Consolas" w:hAnsi="Consolas"/>
          <w:color w:val="0C4B33"/>
        </w:rPr>
        <w:tab/>
        <w:t>pip install Django==1.11.2</w:t>
      </w:r>
    </w:p>
    <w:p w14:paraId="0D496BEE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</w:pPr>
      <w:r w:rsidRPr="005B3287">
        <w:t xml:space="preserve">Opción 2: </w:t>
      </w:r>
    </w:p>
    <w:p w14:paraId="54BE3A3D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rFonts w:ascii="Consolas" w:hAnsi="Consolas"/>
          <w:color w:val="0C4B33"/>
          <w:lang w:val="en-US"/>
        </w:rPr>
      </w:pPr>
      <w:r w:rsidRPr="008A2EE5">
        <w:rPr>
          <w:rFonts w:ascii="Consolas" w:hAnsi="Consolas"/>
          <w:color w:val="0C4B33"/>
          <w:szCs w:val="21"/>
          <w:shd w:val="clear" w:color="auto" w:fill="F8F8F8"/>
        </w:rPr>
        <w:tab/>
      </w:r>
      <w:r w:rsidRPr="005B3287">
        <w:rPr>
          <w:rFonts w:ascii="Consolas" w:hAnsi="Consolas"/>
          <w:color w:val="0C4B33"/>
          <w:szCs w:val="21"/>
          <w:shd w:val="clear" w:color="auto" w:fill="F8F8F8"/>
          <w:lang w:val="en-US"/>
        </w:rPr>
        <w:t xml:space="preserve">git clone </w:t>
      </w:r>
      <w:hyperlink r:id="rId14" w:history="1">
        <w:r w:rsidRPr="005B3287">
          <w:rPr>
            <w:rStyle w:val="Hipervnculo"/>
            <w:rFonts w:ascii="Consolas" w:hAnsi="Consolas"/>
            <w:szCs w:val="21"/>
            <w:shd w:val="clear" w:color="auto" w:fill="F8F8F8"/>
            <w:lang w:val="en-US"/>
          </w:rPr>
          <w:t>https://github.com/django/django.git</w:t>
        </w:r>
      </w:hyperlink>
    </w:p>
    <w:p w14:paraId="20CD1984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b/>
          <w:sz w:val="24"/>
          <w:lang w:val="en-US"/>
        </w:rPr>
      </w:pPr>
      <w:r w:rsidRPr="005B3287">
        <w:rPr>
          <w:b/>
          <w:sz w:val="24"/>
          <w:lang w:val="en-US"/>
        </w:rPr>
        <w:t>NUMPY:</w:t>
      </w:r>
    </w:p>
    <w:p w14:paraId="7758B13F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lang w:val="en-US"/>
        </w:rPr>
      </w:pPr>
      <w:r w:rsidRPr="005B3287">
        <w:rPr>
          <w:lang w:val="en-US"/>
        </w:rPr>
        <w:t xml:space="preserve">Opcion1: </w:t>
      </w:r>
    </w:p>
    <w:p w14:paraId="2094A4FE" w14:textId="18B2B854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rFonts w:ascii="Consolas" w:hAnsi="Consolas"/>
          <w:color w:val="0C4B33"/>
          <w:lang w:val="en-US"/>
        </w:rPr>
      </w:pPr>
      <w:r w:rsidRPr="005B3287">
        <w:rPr>
          <w:lang w:val="en-US"/>
        </w:rPr>
        <w:tab/>
      </w:r>
      <w:r w:rsidR="00EE46CD" w:rsidRPr="005B3287">
        <w:rPr>
          <w:rFonts w:ascii="Consolas" w:hAnsi="Consolas"/>
          <w:color w:val="0C4B33"/>
          <w:lang w:val="en-US"/>
        </w:rPr>
        <w:t>pip install numpy</w:t>
      </w:r>
    </w:p>
    <w:p w14:paraId="018A555B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lang w:val="en-US"/>
        </w:rPr>
      </w:pPr>
      <w:r w:rsidRPr="005B3287">
        <w:rPr>
          <w:lang w:val="en-US"/>
        </w:rPr>
        <w:t>Opcion2:</w:t>
      </w:r>
    </w:p>
    <w:p w14:paraId="03ED130B" w14:textId="101AC1A1" w:rsidR="00EE46CD" w:rsidRPr="005B3287" w:rsidRDefault="008A2EE5" w:rsidP="00EE46CD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rFonts w:ascii="Consolas" w:hAnsi="Consolas"/>
          <w:color w:val="0C4B33"/>
          <w:lang w:val="en-US"/>
        </w:rPr>
      </w:pPr>
      <w:r w:rsidRPr="005B3287">
        <w:rPr>
          <w:lang w:val="en-US"/>
        </w:rPr>
        <w:tab/>
      </w:r>
      <w:r w:rsidR="00EE46CD" w:rsidRPr="005B3287">
        <w:rPr>
          <w:rFonts w:ascii="Consolas" w:hAnsi="Consolas"/>
          <w:color w:val="0C4B33"/>
          <w:lang w:val="en-US"/>
        </w:rPr>
        <w:t>git clone https://github.com/numpy/numpy.git numpy</w:t>
      </w:r>
    </w:p>
    <w:p w14:paraId="32F93690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rFonts w:ascii="Consolas" w:hAnsi="Consolas"/>
          <w:color w:val="0C4B33"/>
          <w:lang w:val="en-US"/>
        </w:rPr>
      </w:pPr>
    </w:p>
    <w:p w14:paraId="1DAEF620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b/>
          <w:sz w:val="24"/>
          <w:lang w:val="en-US"/>
        </w:rPr>
      </w:pPr>
      <w:r w:rsidRPr="005B3287">
        <w:rPr>
          <w:b/>
          <w:sz w:val="24"/>
          <w:lang w:val="en-US"/>
        </w:rPr>
        <w:t>SCIPY:</w:t>
      </w:r>
    </w:p>
    <w:p w14:paraId="5C24F75D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lang w:val="en-US"/>
        </w:rPr>
      </w:pPr>
      <w:r w:rsidRPr="005B3287">
        <w:rPr>
          <w:lang w:val="en-US"/>
        </w:rPr>
        <w:t xml:space="preserve">Opcion1: </w:t>
      </w:r>
    </w:p>
    <w:p w14:paraId="113282CB" w14:textId="3B21346B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rFonts w:ascii="Consolas" w:hAnsi="Consolas"/>
          <w:color w:val="0C4B33"/>
          <w:lang w:val="en-US"/>
        </w:rPr>
      </w:pPr>
      <w:r w:rsidRPr="005B3287">
        <w:rPr>
          <w:lang w:val="en-US"/>
        </w:rPr>
        <w:tab/>
      </w:r>
      <w:r w:rsidR="00EE46CD" w:rsidRPr="00EE46CD">
        <w:rPr>
          <w:rFonts w:ascii="Consolas" w:hAnsi="Consolas"/>
          <w:color w:val="0C4B33"/>
          <w:lang w:val="en-US"/>
        </w:rPr>
        <w:t>pip install scipy</w:t>
      </w:r>
    </w:p>
    <w:p w14:paraId="59D05300" w14:textId="77777777" w:rsidR="008A2EE5" w:rsidRPr="00EE46CD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lang w:val="en-US"/>
        </w:rPr>
      </w:pPr>
      <w:r w:rsidRPr="00EE46CD">
        <w:rPr>
          <w:lang w:val="en-US"/>
        </w:rPr>
        <w:lastRenderedPageBreak/>
        <w:t xml:space="preserve">Opcion2: </w:t>
      </w:r>
    </w:p>
    <w:p w14:paraId="18682D45" w14:textId="0B712522" w:rsidR="00EE46CD" w:rsidRPr="005B3287" w:rsidRDefault="008A2EE5" w:rsidP="00EE46CD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rFonts w:ascii="Consolas" w:hAnsi="Consolas"/>
          <w:color w:val="0C4B33"/>
          <w:lang w:val="en-US"/>
        </w:rPr>
      </w:pPr>
      <w:r w:rsidRPr="00EE46CD">
        <w:rPr>
          <w:lang w:val="en-US"/>
        </w:rPr>
        <w:tab/>
      </w:r>
      <w:r w:rsidR="00EE46CD" w:rsidRPr="005B3287">
        <w:rPr>
          <w:rFonts w:ascii="Consolas" w:hAnsi="Consolas"/>
          <w:color w:val="0C4B33"/>
          <w:lang w:val="en-US"/>
        </w:rPr>
        <w:t>git clone https://github.com/scipy/scipy.git scipy</w:t>
      </w:r>
    </w:p>
    <w:p w14:paraId="109CCEB4" w14:textId="7C4C5BBC" w:rsidR="001A0334" w:rsidRPr="005B3287" w:rsidRDefault="001A0334" w:rsidP="001A0334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b/>
          <w:sz w:val="24"/>
          <w:lang w:val="en-US"/>
        </w:rPr>
      </w:pPr>
      <w:r>
        <w:rPr>
          <w:b/>
          <w:sz w:val="24"/>
          <w:lang w:val="en-US"/>
        </w:rPr>
        <w:t>WHITENOISE</w:t>
      </w:r>
      <w:r w:rsidRPr="005B3287">
        <w:rPr>
          <w:b/>
          <w:sz w:val="24"/>
          <w:lang w:val="en-US"/>
        </w:rPr>
        <w:t>:</w:t>
      </w:r>
    </w:p>
    <w:p w14:paraId="6C793218" w14:textId="66258B19" w:rsidR="001A0334" w:rsidRDefault="001A0334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rFonts w:ascii="Consolas" w:hAnsi="Consolas"/>
          <w:color w:val="0C4B33"/>
        </w:rPr>
      </w:pPr>
      <w:r>
        <w:rPr>
          <w:rFonts w:ascii="Consolas" w:hAnsi="Consolas"/>
          <w:color w:val="0C4B33"/>
        </w:rPr>
        <w:tab/>
        <w:t xml:space="preserve">pip install </w:t>
      </w:r>
      <w:r w:rsidRPr="001A0334">
        <w:rPr>
          <w:rFonts w:ascii="Consolas" w:hAnsi="Consolas"/>
          <w:color w:val="0C4B33"/>
        </w:rPr>
        <w:t>whitenoise</w:t>
      </w:r>
    </w:p>
    <w:p w14:paraId="49563C30" w14:textId="061FC070" w:rsidR="00EE46CD" w:rsidRPr="00EE46CD" w:rsidRDefault="00EE46CD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b/>
          <w:sz w:val="24"/>
          <w:lang w:val="en-US"/>
        </w:rPr>
      </w:pPr>
      <w:r w:rsidRPr="00EE46CD">
        <w:rPr>
          <w:b/>
          <w:sz w:val="24"/>
          <w:lang w:val="en-US"/>
        </w:rPr>
        <w:t>PIPENV</w:t>
      </w:r>
      <w:r>
        <w:rPr>
          <w:b/>
          <w:sz w:val="24"/>
          <w:lang w:val="en-US"/>
        </w:rPr>
        <w:t>:</w:t>
      </w:r>
    </w:p>
    <w:p w14:paraId="2C2AB91E" w14:textId="44643727" w:rsidR="00EE46CD" w:rsidRPr="001A0334" w:rsidRDefault="00EE46CD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rFonts w:ascii="Consolas" w:hAnsi="Consolas"/>
          <w:color w:val="0C4B33"/>
        </w:rPr>
      </w:pPr>
      <w:r>
        <w:rPr>
          <w:rFonts w:ascii="Consolas" w:hAnsi="Consolas"/>
          <w:color w:val="0C4B33"/>
          <w:lang w:val="en-US"/>
        </w:rPr>
        <w:tab/>
        <w:t xml:space="preserve">pip install </w:t>
      </w:r>
      <w:r w:rsidRPr="008A2EE5">
        <w:rPr>
          <w:rFonts w:ascii="Consolas" w:hAnsi="Consolas"/>
          <w:color w:val="0C4B33"/>
          <w:lang w:val="en-US"/>
        </w:rPr>
        <w:t>pipenv</w:t>
      </w:r>
    </w:p>
    <w:p w14:paraId="19FC5AB5" w14:textId="77777777" w:rsidR="008A2EE5" w:rsidRPr="005B3287" w:rsidRDefault="008A2EE5" w:rsidP="008A2EE5">
      <w:pPr>
        <w:pStyle w:val="Ttulo2"/>
        <w:rPr>
          <w:sz w:val="24"/>
          <w:lang w:val="es-ES" w:eastAsia="es-ES"/>
        </w:rPr>
      </w:pPr>
      <w:bookmarkStart w:id="8" w:name="_Toc492911821"/>
      <w:r w:rsidRPr="005B3287">
        <w:rPr>
          <w:sz w:val="24"/>
          <w:lang w:val="es-ES" w:eastAsia="es-ES"/>
        </w:rPr>
        <w:t>Herramientas.</w:t>
      </w:r>
      <w:bookmarkEnd w:id="8"/>
      <w:r w:rsidRPr="005B3287">
        <w:rPr>
          <w:sz w:val="24"/>
          <w:lang w:val="es-ES" w:eastAsia="es-ES"/>
        </w:rPr>
        <w:t xml:space="preserve"> </w:t>
      </w:r>
    </w:p>
    <w:p w14:paraId="013080E3" w14:textId="77777777" w:rsidR="008A2EE5" w:rsidRPr="001A0334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4"/>
          <w:lang w:val="en-US"/>
        </w:rPr>
      </w:pPr>
      <w:r w:rsidRPr="001A0334">
        <w:rPr>
          <w:b/>
          <w:sz w:val="24"/>
          <w:lang w:val="en-US"/>
        </w:rPr>
        <w:t>PYCHARM 2017.2 IDE</w:t>
      </w:r>
    </w:p>
    <w:p w14:paraId="3CCD419B" w14:textId="77777777" w:rsidR="008A2EE5" w:rsidRPr="001A0334" w:rsidRDefault="008E16E0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hyperlink r:id="rId15" w:history="1">
        <w:r w:rsidR="008A2EE5" w:rsidRPr="001A0334">
          <w:rPr>
            <w:rStyle w:val="Hipervnculo"/>
            <w:rFonts w:ascii="Consolas" w:hAnsi="Consolas"/>
            <w:lang w:val="en-US"/>
          </w:rPr>
          <w:t>https://www.jetbrains.com/pycharm/download/#section=windows</w:t>
        </w:r>
      </w:hyperlink>
    </w:p>
    <w:p w14:paraId="295AB98B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4"/>
          <w:lang w:val="en-US"/>
        </w:rPr>
      </w:pPr>
      <w:r w:rsidRPr="005B3287">
        <w:rPr>
          <w:b/>
          <w:sz w:val="24"/>
          <w:lang w:val="en-US"/>
        </w:rPr>
        <w:t>HEROKU CLI</w:t>
      </w:r>
    </w:p>
    <w:p w14:paraId="188CCD75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Style w:val="Hipervnculo"/>
          <w:rFonts w:ascii="Consolas" w:hAnsi="Consolas"/>
          <w:lang w:val="en-US"/>
        </w:rPr>
      </w:pPr>
      <w:r>
        <w:rPr>
          <w:rFonts w:ascii="Consolas" w:hAnsi="Consolas"/>
          <w:color w:val="0C4B33"/>
          <w:lang w:val="en-US"/>
        </w:rPr>
        <w:fldChar w:fldCharType="begin"/>
      </w:r>
      <w:r>
        <w:rPr>
          <w:rFonts w:ascii="Consolas" w:hAnsi="Consolas"/>
          <w:color w:val="0C4B33"/>
          <w:lang w:val="en-US"/>
        </w:rPr>
        <w:instrText xml:space="preserve"> HYPERLINK "https://devcenter.heroku.com/articles/heroku-cli%23download-and-install" </w:instrText>
      </w:r>
      <w:r>
        <w:rPr>
          <w:rFonts w:ascii="Consolas" w:hAnsi="Consolas"/>
          <w:color w:val="0C4B33"/>
          <w:lang w:val="en-US"/>
        </w:rPr>
        <w:fldChar w:fldCharType="separate"/>
      </w:r>
      <w:r w:rsidRPr="008A2EE5">
        <w:rPr>
          <w:rStyle w:val="Hipervnculo"/>
          <w:rFonts w:ascii="Consolas" w:hAnsi="Consolas"/>
          <w:lang w:val="en-US"/>
        </w:rPr>
        <w:t>https://devcenter.heroku.com/articles/heroku-cli#download-and-install</w:t>
      </w:r>
    </w:p>
    <w:p w14:paraId="6CB2D1AD" w14:textId="77777777" w:rsidR="008A2EE5" w:rsidRPr="005B3287" w:rsidRDefault="008A2EE5" w:rsidP="008A2EE5">
      <w:pPr>
        <w:pStyle w:val="Ttulo2"/>
        <w:rPr>
          <w:sz w:val="24"/>
          <w:lang w:val="en-US" w:eastAsia="es-ES"/>
        </w:rPr>
      </w:pPr>
      <w:r>
        <w:rPr>
          <w:rFonts w:ascii="Consolas" w:eastAsia="Times New Roman" w:hAnsi="Consolas" w:cs="Courier New"/>
          <w:color w:val="0C4B33"/>
          <w:sz w:val="20"/>
          <w:szCs w:val="20"/>
          <w:lang w:val="en-US" w:eastAsia="es-ES"/>
        </w:rPr>
        <w:fldChar w:fldCharType="end"/>
      </w:r>
      <w:bookmarkStart w:id="9" w:name="_Toc492911822"/>
      <w:r w:rsidRPr="005B3287">
        <w:rPr>
          <w:sz w:val="24"/>
          <w:lang w:val="en-US" w:eastAsia="es-ES"/>
        </w:rPr>
        <w:t>CSS3</w:t>
      </w:r>
      <w:bookmarkEnd w:id="9"/>
    </w:p>
    <w:p w14:paraId="2322C153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lang w:val="en-US"/>
        </w:rPr>
      </w:pPr>
      <w:r w:rsidRPr="005B3287">
        <w:rPr>
          <w:b/>
          <w:sz w:val="24"/>
          <w:lang w:val="en-US"/>
        </w:rPr>
        <w:t>Bootstrap 4.0</w:t>
      </w:r>
    </w:p>
    <w:p w14:paraId="075F6127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n-US"/>
        </w:rPr>
      </w:pPr>
      <w:r w:rsidRPr="005B3287">
        <w:rPr>
          <w:lang w:val="en-US"/>
        </w:rPr>
        <w:tab/>
      </w:r>
      <w:hyperlink r:id="rId16" w:history="1">
        <w:r w:rsidRPr="005B3287">
          <w:rPr>
            <w:rStyle w:val="Hipervnculo"/>
            <w:lang w:val="en-US"/>
          </w:rPr>
          <w:t>http://getbootstrap.com/docs/4.0/getting-started/download/</w:t>
        </w:r>
      </w:hyperlink>
    </w:p>
    <w:p w14:paraId="711EBA08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/>
        <w:rPr>
          <w:b/>
          <w:sz w:val="24"/>
        </w:rPr>
      </w:pPr>
      <w:r w:rsidRPr="008A2EE5">
        <w:rPr>
          <w:b/>
          <w:sz w:val="24"/>
        </w:rPr>
        <w:t xml:space="preserve">TIPO DE LETRA </w:t>
      </w:r>
    </w:p>
    <w:p w14:paraId="42D3ACD5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ind w:firstLine="708"/>
      </w:pPr>
      <w:r w:rsidRPr="005B3287">
        <w:tab/>
      </w:r>
      <w:hyperlink r:id="rId17" w:history="1">
        <w:r w:rsidRPr="005B3287">
          <w:rPr>
            <w:rStyle w:val="Hipervnculo"/>
          </w:rPr>
          <w:t>https://fonts.googleapis.com/css?family=Montserrat</w:t>
        </w:r>
      </w:hyperlink>
    </w:p>
    <w:p w14:paraId="4D9A3ED2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4"/>
        </w:rPr>
      </w:pPr>
      <w:r w:rsidRPr="008A2EE5">
        <w:rPr>
          <w:b/>
          <w:sz w:val="24"/>
        </w:rPr>
        <w:t>Styles Personalizados</w:t>
      </w:r>
    </w:p>
    <w:p w14:paraId="3168D728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8A2EE5">
        <w:t>Los archivos de estilos (css) personalizados se encuentran en el proyecto:</w:t>
      </w:r>
    </w:p>
    <w:p w14:paraId="1E12DD58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8A2EE5">
        <w:rPr>
          <w:rFonts w:ascii="Consolas" w:hAnsi="Consolas"/>
          <w:color w:val="0C4B33"/>
        </w:rPr>
        <w:tab/>
      </w:r>
      <w:r w:rsidRPr="005B3287">
        <w:rPr>
          <w:rFonts w:ascii="Consolas" w:hAnsi="Consolas"/>
          <w:color w:val="0C4B33"/>
          <w:lang w:val="en-US"/>
        </w:rPr>
        <w:t>* bootstrap.css</w:t>
      </w:r>
    </w:p>
    <w:p w14:paraId="54C23B34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5B3287">
        <w:rPr>
          <w:rFonts w:ascii="Consolas" w:hAnsi="Consolas"/>
          <w:color w:val="0C4B33"/>
          <w:lang w:val="en-US"/>
        </w:rPr>
        <w:tab/>
        <w:t>* bootstrap-theme.css</w:t>
      </w:r>
    </w:p>
    <w:p w14:paraId="3A66299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5B3287">
        <w:rPr>
          <w:rFonts w:ascii="Consolas" w:hAnsi="Consolas"/>
          <w:color w:val="0C4B33"/>
          <w:lang w:val="en-US"/>
        </w:rPr>
        <w:tab/>
        <w:t>* estilo.css</w:t>
      </w:r>
    </w:p>
    <w:p w14:paraId="7C5718D7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5B3287">
        <w:rPr>
          <w:rFonts w:ascii="Consolas" w:hAnsi="Consolas"/>
          <w:color w:val="0C4B33"/>
          <w:lang w:val="en-US"/>
        </w:rPr>
        <w:tab/>
        <w:t>* multi-step-form.css</w:t>
      </w:r>
    </w:p>
    <w:p w14:paraId="3460E1C6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5B3287">
        <w:rPr>
          <w:rFonts w:ascii="Consolas" w:hAnsi="Consolas"/>
          <w:color w:val="0C4B33"/>
          <w:lang w:val="en-US"/>
        </w:rPr>
        <w:lastRenderedPageBreak/>
        <w:tab/>
        <w:t>* style.css</w:t>
      </w:r>
    </w:p>
    <w:p w14:paraId="03C2318A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5B3287">
        <w:rPr>
          <w:rFonts w:ascii="Consolas" w:hAnsi="Consolas"/>
          <w:color w:val="0C4B33"/>
          <w:lang w:val="en-US"/>
        </w:rPr>
        <w:tab/>
        <w:t>* validationEngine.jquery.css</w:t>
      </w:r>
    </w:p>
    <w:p w14:paraId="4BF32EF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</w:p>
    <w:p w14:paraId="4B5E47B2" w14:textId="77777777" w:rsidR="008A2EE5" w:rsidRDefault="008A2EE5" w:rsidP="008A2EE5">
      <w:pPr>
        <w:pStyle w:val="Ttulo2"/>
        <w:rPr>
          <w:sz w:val="24"/>
          <w:lang w:val="en-US" w:eastAsia="es-ES"/>
        </w:rPr>
      </w:pPr>
    </w:p>
    <w:p w14:paraId="7AF162CF" w14:textId="77777777" w:rsidR="008A2EE5" w:rsidRPr="005B3287" w:rsidRDefault="008A2EE5" w:rsidP="008A2EE5">
      <w:pPr>
        <w:pStyle w:val="Ttulo2"/>
        <w:rPr>
          <w:sz w:val="24"/>
          <w:lang w:val="en-US" w:eastAsia="es-ES"/>
        </w:rPr>
      </w:pPr>
      <w:bookmarkStart w:id="10" w:name="_Toc492911823"/>
      <w:r w:rsidRPr="005B3287">
        <w:rPr>
          <w:sz w:val="24"/>
          <w:lang w:val="en-US" w:eastAsia="es-ES"/>
        </w:rPr>
        <w:t>Javascript</w:t>
      </w:r>
      <w:bookmarkEnd w:id="10"/>
    </w:p>
    <w:p w14:paraId="196895AA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4"/>
          <w:lang w:val="en-US"/>
        </w:rPr>
      </w:pPr>
      <w:r w:rsidRPr="005B3287">
        <w:rPr>
          <w:b/>
          <w:sz w:val="24"/>
          <w:lang w:val="en-US"/>
        </w:rPr>
        <w:t>Bootstrap 4.0</w:t>
      </w:r>
    </w:p>
    <w:p w14:paraId="5C4254FA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n-US"/>
        </w:rPr>
      </w:pPr>
      <w:r w:rsidRPr="005B3287">
        <w:rPr>
          <w:lang w:val="en-US"/>
        </w:rPr>
        <w:tab/>
      </w:r>
      <w:hyperlink r:id="rId18" w:history="1">
        <w:r w:rsidRPr="005B3287">
          <w:rPr>
            <w:rStyle w:val="Hipervnculo"/>
            <w:lang w:val="en-US"/>
          </w:rPr>
          <w:t>http://getbootstrap.com/docs/4.0/getting-started/download/</w:t>
        </w:r>
      </w:hyperlink>
    </w:p>
    <w:p w14:paraId="77C2D9D4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4"/>
          <w:lang w:val="en-US"/>
        </w:rPr>
      </w:pPr>
      <w:r w:rsidRPr="005B3287">
        <w:rPr>
          <w:b/>
          <w:sz w:val="24"/>
          <w:lang w:val="en-US"/>
        </w:rPr>
        <w:t>JQuery-3.2.1</w:t>
      </w:r>
    </w:p>
    <w:p w14:paraId="092B8026" w14:textId="60025D80" w:rsidR="008A2EE5" w:rsidRPr="005B3287" w:rsidRDefault="00EE46CD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Style w:val="Hipervnculo"/>
          <w:lang w:val="en-US"/>
        </w:rPr>
      </w:pPr>
      <w:r>
        <w:tab/>
      </w:r>
      <w:hyperlink r:id="rId19" w:history="1">
        <w:r w:rsidR="008A2EE5" w:rsidRPr="005B3287">
          <w:rPr>
            <w:rStyle w:val="Hipervnculo"/>
            <w:lang w:val="en-US"/>
          </w:rPr>
          <w:t>https://jquery.com/download/</w:t>
        </w:r>
      </w:hyperlink>
    </w:p>
    <w:p w14:paraId="64DFD518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4"/>
          <w:lang w:val="en-US"/>
        </w:rPr>
      </w:pPr>
      <w:r w:rsidRPr="008A2EE5">
        <w:rPr>
          <w:b/>
          <w:sz w:val="24"/>
          <w:lang w:val="en-US"/>
        </w:rPr>
        <w:t>Plotly-latest</w:t>
      </w:r>
    </w:p>
    <w:p w14:paraId="79FEE8C2" w14:textId="415B0F57" w:rsidR="008A2EE5" w:rsidRPr="008A2EE5" w:rsidRDefault="00EE46CD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Style w:val="Hipervnculo"/>
          <w:lang w:val="en-US"/>
        </w:rPr>
      </w:pPr>
      <w:r>
        <w:tab/>
      </w:r>
      <w:r w:rsidR="008A2EE5" w:rsidRPr="005B3287">
        <w:fldChar w:fldCharType="begin"/>
      </w:r>
      <w:r w:rsidR="008A2EE5" w:rsidRPr="008A2EE5">
        <w:rPr>
          <w:lang w:val="en-US"/>
        </w:rPr>
        <w:instrText xml:space="preserve"> HYPERLINK "https://cdn.plot.ly/plotly-latest.min.js" </w:instrText>
      </w:r>
      <w:r w:rsidR="008A2EE5" w:rsidRPr="005B3287">
        <w:fldChar w:fldCharType="separate"/>
      </w:r>
      <w:r w:rsidR="008A2EE5" w:rsidRPr="008A2EE5">
        <w:rPr>
          <w:rStyle w:val="Hipervnculo"/>
          <w:lang w:val="en-US"/>
        </w:rPr>
        <w:t>https://cdn.plot.ly/plotly-latest.min.js</w:t>
      </w:r>
    </w:p>
    <w:p w14:paraId="43346206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4"/>
        </w:rPr>
      </w:pPr>
      <w:r w:rsidRPr="005B3287">
        <w:fldChar w:fldCharType="end"/>
      </w:r>
      <w:r w:rsidRPr="005B3287">
        <w:rPr>
          <w:b/>
          <w:sz w:val="24"/>
        </w:rPr>
        <w:t>Funciones Personalizadas</w:t>
      </w:r>
    </w:p>
    <w:p w14:paraId="4BA14A49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Los archivos de JavaScript (.js) personalizados y externos se encuentran en el proyecto:</w:t>
      </w:r>
    </w:p>
    <w:p w14:paraId="05AB9EA7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 w:rsidRPr="008A2EE5">
        <w:rPr>
          <w:rFonts w:ascii="Consolas" w:hAnsi="Consolas"/>
          <w:color w:val="0C4B33"/>
        </w:rPr>
        <w:tab/>
        <w:t>* Bootstrap Validate</w:t>
      </w:r>
    </w:p>
    <w:p w14:paraId="23F20EC3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 w:rsidRPr="008A2EE5">
        <w:rPr>
          <w:rFonts w:ascii="Consolas" w:hAnsi="Consolas"/>
          <w:color w:val="0C4B33"/>
        </w:rPr>
        <w:tab/>
        <w:t>* funciones.js</w:t>
      </w:r>
    </w:p>
    <w:p w14:paraId="182D1B1F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 w:rsidRPr="008A2EE5">
        <w:rPr>
          <w:rFonts w:ascii="Consolas" w:hAnsi="Consolas"/>
          <w:color w:val="0C4B33"/>
        </w:rPr>
        <w:tab/>
        <w:t>* jquery.validate.min.js</w:t>
      </w:r>
    </w:p>
    <w:p w14:paraId="1576244B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8A2EE5">
        <w:rPr>
          <w:rFonts w:ascii="Consolas" w:hAnsi="Consolas"/>
          <w:color w:val="0C4B33"/>
        </w:rPr>
        <w:t xml:space="preserve"> </w:t>
      </w:r>
      <w:r w:rsidRPr="008A2EE5">
        <w:rPr>
          <w:rFonts w:ascii="Consolas" w:hAnsi="Consolas"/>
          <w:color w:val="0C4B33"/>
        </w:rPr>
        <w:tab/>
      </w:r>
      <w:r w:rsidRPr="005B3287">
        <w:rPr>
          <w:rFonts w:ascii="Consolas" w:hAnsi="Consolas"/>
          <w:color w:val="0C4B33"/>
          <w:lang w:val="en-US"/>
        </w:rPr>
        <w:t>* jquery.validationEngine-2.6.2.js</w:t>
      </w:r>
    </w:p>
    <w:p w14:paraId="705B1547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5B3287">
        <w:rPr>
          <w:rFonts w:ascii="Consolas" w:hAnsi="Consolas"/>
          <w:color w:val="0C4B33"/>
          <w:lang w:val="en-US"/>
        </w:rPr>
        <w:tab/>
        <w:t>* knockout-min.js</w:t>
      </w:r>
    </w:p>
    <w:p w14:paraId="714C424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5B3287">
        <w:rPr>
          <w:rFonts w:ascii="Consolas" w:hAnsi="Consolas"/>
          <w:color w:val="0C4B33"/>
          <w:lang w:val="en-US"/>
        </w:rPr>
        <w:tab/>
        <w:t>* multi-step-form.js</w:t>
      </w:r>
    </w:p>
    <w:p w14:paraId="1598410B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5B3287">
        <w:rPr>
          <w:rFonts w:ascii="Consolas" w:hAnsi="Consolas"/>
          <w:color w:val="0C4B33"/>
          <w:lang w:val="en-US"/>
        </w:rPr>
        <w:tab/>
        <w:t>* npm.js</w:t>
      </w:r>
    </w:p>
    <w:p w14:paraId="0D03F7F9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 w:rsidRPr="005B3287">
        <w:rPr>
          <w:rFonts w:ascii="Consolas" w:hAnsi="Consolas"/>
          <w:color w:val="0C4B33"/>
          <w:lang w:val="en-US"/>
        </w:rPr>
        <w:tab/>
      </w:r>
      <w:r w:rsidRPr="005B3287">
        <w:rPr>
          <w:rFonts w:ascii="Consolas" w:hAnsi="Consolas"/>
          <w:color w:val="0C4B33"/>
        </w:rPr>
        <w:t>* valid.js</w:t>
      </w:r>
    </w:p>
    <w:p w14:paraId="2889A30C" w14:textId="20EB0C98" w:rsidR="008A2EE5" w:rsidRPr="001A0334" w:rsidRDefault="008A2EE5" w:rsidP="008A2EE5">
      <w:pPr>
        <w:rPr>
          <w:lang w:val="es-ES" w:eastAsia="es-ES"/>
        </w:rPr>
      </w:pPr>
    </w:p>
    <w:p w14:paraId="4340BD5B" w14:textId="77777777" w:rsidR="008A2EE5" w:rsidRPr="005B3287" w:rsidRDefault="008A2EE5" w:rsidP="008A2EE5">
      <w:pPr>
        <w:pStyle w:val="Ttulo1"/>
        <w:rPr>
          <w:lang w:val="es-ES" w:eastAsia="es-ES"/>
        </w:rPr>
      </w:pPr>
      <w:bookmarkStart w:id="11" w:name="_Toc492911824"/>
      <w:r w:rsidRPr="005B3287">
        <w:rPr>
          <w:lang w:val="es-ES" w:eastAsia="es-ES"/>
        </w:rPr>
        <w:lastRenderedPageBreak/>
        <w:t>Herramientas utilizadas y como usarlas</w:t>
      </w:r>
      <w:bookmarkEnd w:id="11"/>
    </w:p>
    <w:p w14:paraId="25AD162A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4"/>
        </w:rPr>
      </w:pPr>
      <w:r w:rsidRPr="005B3287">
        <w:rPr>
          <w:b/>
          <w:sz w:val="24"/>
        </w:rPr>
        <w:t>PYCHARM 2017.2 IDE</w:t>
      </w:r>
    </w:p>
    <w:p w14:paraId="7C381562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Instrucciones de instalación</w:t>
      </w:r>
    </w:p>
    <w:p w14:paraId="0E993F6D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WINDOWS:</w:t>
      </w:r>
    </w:p>
    <w:p w14:paraId="2822DE97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1. Ejecute el archivo pycharm-2017.2.3.exe que inicia el Asistente para la instalación.</w:t>
      </w:r>
    </w:p>
    <w:p w14:paraId="5CC1FDDA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2. Siga todos los pasos sugeridos por el asistente. Preste especial atención a las opciones de instalación correspondientes.</w:t>
      </w:r>
    </w:p>
    <w:p w14:paraId="19347A7A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MAC OS:</w:t>
      </w:r>
    </w:p>
    <w:p w14:paraId="0D4B4B7A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lang w:val="es-EC"/>
        </w:rPr>
        <w:t>1. Descargar el archivo de imagen de disco pycharm-2017.2.3 .dmg macOS</w:t>
      </w:r>
    </w:p>
    <w:p w14:paraId="1C9B40CB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lang w:val="es-EC"/>
        </w:rPr>
        <w:t>2. Montarlo como otro disco en su sistema.</w:t>
      </w:r>
    </w:p>
    <w:p w14:paraId="0B116B70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lang w:val="es-EC"/>
        </w:rPr>
        <w:t>3. Copie PyCharm en su carpeta de aplicaciones.</w:t>
      </w:r>
    </w:p>
    <w:p w14:paraId="36536A4D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lang w:val="es-EC"/>
        </w:rPr>
        <w:t>LINUX</w:t>
      </w:r>
      <w:r w:rsidRPr="005B3287">
        <w:t>:</w:t>
      </w:r>
    </w:p>
    <w:p w14:paraId="3921D1CE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t xml:space="preserve">1. </w:t>
      </w:r>
      <w:r w:rsidRPr="005B3287">
        <w:rPr>
          <w:lang w:val="es-EC"/>
        </w:rPr>
        <w:t>Copie el pycharm- 2017.2.3 .tar.gz en la ubicación de instalación deseada (asegúrese de tener permisos rw para ese directorio)</w:t>
      </w:r>
    </w:p>
    <w:p w14:paraId="617AB0C3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lang w:val="es-EC"/>
        </w:rPr>
        <w:t xml:space="preserve">2. Descomprima el pycharm- 2017.2.3 .tar.gz utilizando el siguiente comando: </w:t>
      </w:r>
    </w:p>
    <w:p w14:paraId="3ADC1C61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 w:rsidRPr="008A2EE5">
        <w:rPr>
          <w:rFonts w:ascii="Consolas" w:hAnsi="Consolas"/>
          <w:color w:val="0C4B33"/>
        </w:rPr>
        <w:tab/>
        <w:t>tar -xzf pycharm- 2017.2.3 .tar.gz</w:t>
      </w:r>
    </w:p>
    <w:p w14:paraId="29399287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lang w:val="es-EC"/>
        </w:rPr>
        <w:t>3. Quitar el pycharm- 2017.2.3 .tar.gz para ahorrar espacio en disco (opcional).</w:t>
      </w:r>
    </w:p>
    <w:p w14:paraId="20B6FDFE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lang w:val="es-EC"/>
        </w:rPr>
        <w:t xml:space="preserve">4. Ejecutar pycharm.sh desde el subdirectorio bin. </w:t>
      </w:r>
    </w:p>
    <w:p w14:paraId="273AAE8D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lang w:val="es-EC"/>
        </w:rPr>
        <w:t>PARA REALIZAR UN PROYECTO POR FAVOR REVISAR LA DOCUMENTACION OFICIAL DE PyCharm</w:t>
      </w:r>
    </w:p>
    <w:p w14:paraId="11471052" w14:textId="77777777" w:rsidR="008A2EE5" w:rsidRPr="005B3287" w:rsidRDefault="008E16E0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hyperlink r:id="rId20" w:history="1">
        <w:r w:rsidR="008A2EE5" w:rsidRPr="005B3287">
          <w:rPr>
            <w:rStyle w:val="Hipervnculo"/>
            <w:lang w:val="es-EC"/>
          </w:rPr>
          <w:t>https://www.jetbrains.com/pycharm/documentation/</w:t>
        </w:r>
      </w:hyperlink>
    </w:p>
    <w:p w14:paraId="6E49DCFF" w14:textId="77777777" w:rsidR="008A2EE5" w:rsidRPr="005B3287" w:rsidRDefault="008A2EE5" w:rsidP="008A2EE5">
      <w:pPr>
        <w:rPr>
          <w:lang w:val="es-ES" w:eastAsia="es-ES"/>
        </w:rPr>
      </w:pPr>
    </w:p>
    <w:p w14:paraId="22B02038" w14:textId="77777777" w:rsidR="008A2EE5" w:rsidRPr="005B3287" w:rsidRDefault="008A2EE5" w:rsidP="008A2EE5">
      <w:pPr>
        <w:rPr>
          <w:lang w:val="es-ES" w:eastAsia="es-ES"/>
        </w:rPr>
      </w:pPr>
    </w:p>
    <w:p w14:paraId="59D0C84D" w14:textId="77777777" w:rsidR="008A2EE5" w:rsidRPr="005B3287" w:rsidRDefault="008A2EE5" w:rsidP="008A2EE5">
      <w:pPr>
        <w:rPr>
          <w:lang w:val="es-ES" w:eastAsia="es-ES"/>
        </w:rPr>
      </w:pPr>
    </w:p>
    <w:p w14:paraId="39A12883" w14:textId="77777777" w:rsidR="008A2EE5" w:rsidRPr="00775A99" w:rsidRDefault="00775A99" w:rsidP="008A2EE5">
      <w:pPr>
        <w:pStyle w:val="Ttulo1"/>
        <w:rPr>
          <w:sz w:val="34"/>
          <w:szCs w:val="34"/>
          <w:lang w:val="es-ES" w:eastAsia="es-ES"/>
        </w:rPr>
      </w:pPr>
      <w:bookmarkStart w:id="12" w:name="_Toc492911825"/>
      <w:r w:rsidRPr="00775A99">
        <w:rPr>
          <w:sz w:val="34"/>
          <w:szCs w:val="34"/>
          <w:lang w:val="es-ES" w:eastAsia="es-ES"/>
        </w:rPr>
        <w:lastRenderedPageBreak/>
        <w:t>¿Cómo I</w:t>
      </w:r>
      <w:r w:rsidR="008A2EE5" w:rsidRPr="00775A99">
        <w:rPr>
          <w:sz w:val="34"/>
          <w:szCs w:val="34"/>
          <w:lang w:val="es-ES" w:eastAsia="es-ES"/>
        </w:rPr>
        <w:t>niciar este proyecto en su equipo</w:t>
      </w:r>
      <w:r w:rsidRPr="00775A99">
        <w:rPr>
          <w:sz w:val="34"/>
          <w:szCs w:val="34"/>
          <w:lang w:val="es-ES" w:eastAsia="es-ES"/>
        </w:rPr>
        <w:t xml:space="preserve"> con PyCharm?</w:t>
      </w:r>
      <w:bookmarkEnd w:id="12"/>
    </w:p>
    <w:p w14:paraId="769BEAB3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 xml:space="preserve">1. Iniciar PyCharm y presionar en Open. </w:t>
      </w:r>
      <w:r w:rsidRPr="005B3287">
        <w:rPr>
          <w:noProof/>
        </w:rPr>
        <w:drawing>
          <wp:inline distT="0" distB="0" distL="0" distR="0" wp14:anchorId="3ED7C685" wp14:editId="76E7C2E4">
            <wp:extent cx="5400040" cy="3375802"/>
            <wp:effectExtent l="0" t="0" r="0" b="0"/>
            <wp:docPr id="54" name="Imagen 54" descr="/help/img/idea/2017.2/py_QST_Welcome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/help/img/idea/2017.2/py_QST_WelcomeScreen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287">
        <w:t xml:space="preserve">2. Seleccionamos nuestro proyecto. </w:t>
      </w:r>
      <w:r w:rsidRPr="005B3287">
        <w:rPr>
          <w:noProof/>
        </w:rPr>
        <w:drawing>
          <wp:inline distT="0" distB="0" distL="0" distR="0" wp14:anchorId="342C9838" wp14:editId="2DD86BB2">
            <wp:extent cx="5438775" cy="4352925"/>
            <wp:effectExtent l="0" t="0" r="9525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CF4F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lastRenderedPageBreak/>
        <w:t>3. Presionamos Ctrl + Alt + S o en File - Settings</w:t>
      </w:r>
    </w:p>
    <w:p w14:paraId="3328F453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w:drawing>
          <wp:inline distT="0" distB="0" distL="0" distR="0" wp14:anchorId="62A84CDA" wp14:editId="6D992215">
            <wp:extent cx="5467350" cy="2286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65604" b="60563"/>
                    <a:stretch/>
                  </pic:blipFill>
                  <pic:spPr bwMode="auto">
                    <a:xfrm>
                      <a:off x="0" y="0"/>
                      <a:ext cx="546735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1D9D6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4. Nos ubicamos en Project &gt; Project Interpreter y seleccionamos nuestro interprete de Python o creamos un Entorno Virtual.</w:t>
      </w:r>
    </w:p>
    <w:p w14:paraId="247EBDB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w:drawing>
          <wp:inline distT="0" distB="0" distL="0" distR="0" wp14:anchorId="26BD6622" wp14:editId="4B03EC69">
            <wp:extent cx="5572125" cy="4657725"/>
            <wp:effectExtent l="0" t="0" r="9525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0033" r="46025" b="23182"/>
                    <a:stretch/>
                  </pic:blipFill>
                  <pic:spPr bwMode="auto">
                    <a:xfrm>
                      <a:off x="0" y="0"/>
                      <a:ext cx="5572125" cy="465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1AAB7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4B3F0B04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4C967ECE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lastRenderedPageBreak/>
        <w:t xml:space="preserve">5. Presionamos en el Signo de </w:t>
      </w:r>
      <w:r w:rsidRPr="005B3287">
        <w:rPr>
          <w:b/>
          <w:color w:val="00B050"/>
          <w:sz w:val="28"/>
        </w:rPr>
        <w:t xml:space="preserve">+ </w:t>
      </w:r>
      <w:r w:rsidRPr="005B3287">
        <w:t>para agregar librerías.</w:t>
      </w:r>
    </w:p>
    <w:p w14:paraId="448B8352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6. Buscamos y Seleccionamos todas las Librerías necesarias en nuestro proyecto y presionamos en Install Package.</w:t>
      </w:r>
    </w:p>
    <w:p w14:paraId="3739BC81" w14:textId="7220F040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ind w:firstLine="708"/>
        <w:rPr>
          <w:rFonts w:ascii="Consolas" w:hAnsi="Consolas"/>
          <w:color w:val="0C4B33"/>
          <w:sz w:val="22"/>
          <w:lang w:val="en-US"/>
        </w:rPr>
      </w:pPr>
      <w:r w:rsidRPr="005B3287">
        <w:rPr>
          <w:rFonts w:ascii="Consolas" w:hAnsi="Consolas"/>
          <w:color w:val="0C4B33"/>
          <w:sz w:val="22"/>
          <w:lang w:val="en-US"/>
        </w:rPr>
        <w:t xml:space="preserve">Django - Numpy </w:t>
      </w:r>
      <w:r w:rsidR="001A0334">
        <w:rPr>
          <w:rFonts w:ascii="Consolas" w:hAnsi="Consolas"/>
          <w:color w:val="0C4B33"/>
          <w:sz w:val="22"/>
          <w:lang w:val="en-US"/>
        </w:rPr>
        <w:t>–</w:t>
      </w:r>
      <w:r w:rsidRPr="005B3287">
        <w:rPr>
          <w:rFonts w:ascii="Consolas" w:hAnsi="Consolas"/>
          <w:color w:val="0C4B33"/>
          <w:sz w:val="22"/>
          <w:lang w:val="en-US"/>
        </w:rPr>
        <w:t xml:space="preserve"> Scipy</w:t>
      </w:r>
      <w:r w:rsidR="001A0334">
        <w:rPr>
          <w:rFonts w:ascii="Consolas" w:hAnsi="Consolas"/>
          <w:color w:val="0C4B33"/>
          <w:sz w:val="22"/>
          <w:lang w:val="en-US"/>
        </w:rPr>
        <w:t xml:space="preserve"> </w:t>
      </w:r>
      <w:r w:rsidR="00EE46CD">
        <w:rPr>
          <w:rFonts w:ascii="Consolas" w:hAnsi="Consolas"/>
          <w:color w:val="0C4B33"/>
          <w:sz w:val="22"/>
          <w:lang w:val="en-US"/>
        </w:rPr>
        <w:t>–</w:t>
      </w:r>
      <w:r w:rsidR="001A0334">
        <w:rPr>
          <w:rFonts w:ascii="Consolas" w:hAnsi="Consolas"/>
          <w:color w:val="0C4B33"/>
          <w:sz w:val="22"/>
          <w:lang w:val="en-US"/>
        </w:rPr>
        <w:t xml:space="preserve"> </w:t>
      </w:r>
      <w:r w:rsidR="001A0334" w:rsidRPr="00EE46CD">
        <w:rPr>
          <w:rFonts w:ascii="Consolas" w:hAnsi="Consolas"/>
          <w:color w:val="0C4B33"/>
          <w:lang w:val="en-US"/>
        </w:rPr>
        <w:t>W</w:t>
      </w:r>
      <w:r w:rsidR="001A0334" w:rsidRPr="00EE46CD">
        <w:rPr>
          <w:rFonts w:ascii="Consolas" w:hAnsi="Consolas"/>
          <w:color w:val="0C4B33"/>
          <w:lang w:val="en-US"/>
        </w:rPr>
        <w:t>hitenoise</w:t>
      </w:r>
      <w:r w:rsidR="00EE46CD" w:rsidRPr="00EE46CD">
        <w:rPr>
          <w:rFonts w:ascii="Consolas" w:hAnsi="Consolas"/>
          <w:color w:val="0C4B33"/>
          <w:lang w:val="en-US"/>
        </w:rPr>
        <w:t xml:space="preserve"> - </w:t>
      </w:r>
      <w:r w:rsidR="00EE46CD">
        <w:rPr>
          <w:rFonts w:ascii="Consolas" w:hAnsi="Consolas"/>
          <w:color w:val="0C4B33"/>
          <w:lang w:val="en-US"/>
        </w:rPr>
        <w:t>P</w:t>
      </w:r>
      <w:r w:rsidR="00EE46CD" w:rsidRPr="008A2EE5">
        <w:rPr>
          <w:rFonts w:ascii="Consolas" w:hAnsi="Consolas"/>
          <w:color w:val="0C4B33"/>
          <w:lang w:val="en-US"/>
        </w:rPr>
        <w:t>ipenv</w:t>
      </w:r>
    </w:p>
    <w:p w14:paraId="3D0160ED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w:drawing>
          <wp:inline distT="0" distB="0" distL="0" distR="0" wp14:anchorId="70914B9D" wp14:editId="110EAD37">
            <wp:extent cx="5460365" cy="4848225"/>
            <wp:effectExtent l="0" t="0" r="698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528" t="8466" r="48847" b="22868"/>
                    <a:stretch/>
                  </pic:blipFill>
                  <pic:spPr bwMode="auto">
                    <a:xfrm>
                      <a:off x="0" y="0"/>
                      <a:ext cx="5470241" cy="4856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0498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7. Cerramos el instalador de librerias y editamos las Configuraciones</w:t>
      </w:r>
    </w:p>
    <w:p w14:paraId="35427DD1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w:drawing>
          <wp:inline distT="0" distB="0" distL="0" distR="0" wp14:anchorId="7B17CF19" wp14:editId="5B70F428">
            <wp:extent cx="2590800" cy="152400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6635" t="2888" r="63840" b="84950"/>
                    <a:stretch/>
                  </pic:blipFill>
                  <pic:spPr bwMode="auto">
                    <a:xfrm>
                      <a:off x="0" y="0"/>
                      <a:ext cx="25908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17B70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2F496097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lastRenderedPageBreak/>
        <w:t>8. Si no hay una configuración</w:t>
      </w:r>
      <w:r w:rsidRPr="005B3287">
        <w:rPr>
          <w:lang w:val="es-EC"/>
        </w:rPr>
        <w:t xml:space="preserve"> de Django Server la agregamos y configuramos</w:t>
      </w:r>
    </w:p>
    <w:p w14:paraId="2D0B3FB9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noProof/>
        </w:rPr>
        <w:drawing>
          <wp:inline distT="0" distB="0" distL="0" distR="0" wp14:anchorId="175388F6" wp14:editId="7ABA0474">
            <wp:extent cx="2822331" cy="261071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235" t="12478" r="75942" b="44544"/>
                    <a:stretch/>
                  </pic:blipFill>
                  <pic:spPr bwMode="auto">
                    <a:xfrm>
                      <a:off x="0" y="0"/>
                      <a:ext cx="2852435" cy="2638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85EE5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lang w:val="es-EC"/>
        </w:rPr>
        <w:t xml:space="preserve">8.1 Configuración de Django Server </w:t>
      </w:r>
    </w:p>
    <w:p w14:paraId="277D43FF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n-US"/>
        </w:rPr>
      </w:pPr>
      <w:r w:rsidRPr="005B3287">
        <w:rPr>
          <w:noProof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4D49D418" wp14:editId="245A8399">
                <wp:simplePos x="0" y="0"/>
                <wp:positionH relativeFrom="column">
                  <wp:posOffset>2015961</wp:posOffset>
                </wp:positionH>
                <wp:positionV relativeFrom="paragraph">
                  <wp:posOffset>342205</wp:posOffset>
                </wp:positionV>
                <wp:extent cx="605797" cy="26917"/>
                <wp:effectExtent l="76200" t="133350" r="175260" b="163830"/>
                <wp:wrapNone/>
                <wp:docPr id="18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05797" cy="2691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ABAE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8" o:spid="_x0000_s1026" type="#_x0000_t75" style="position:absolute;margin-left:154.85pt;margin-top:19.2pt;width:55.5pt;height:17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">
                <v:imagedata r:id="rId29" o:title=""/>
              </v:shape>
            </w:pict>
          </mc:Fallback>
        </mc:AlternateContent>
      </w:r>
      <w:r w:rsidRPr="005B3287">
        <w:rPr>
          <w:noProof/>
        </w:rPr>
        <mc:AlternateContent>
          <mc:Choice Requires="wpi">
            <w:drawing>
              <wp:anchor distT="0" distB="0" distL="114300" distR="114300" simplePos="0" relativeHeight="251651072" behindDoc="0" locked="0" layoutInCell="1" allowOverlap="1" wp14:anchorId="3F77471E" wp14:editId="5DF02F20">
                <wp:simplePos x="0" y="0"/>
                <wp:positionH relativeFrom="column">
                  <wp:posOffset>5250312</wp:posOffset>
                </wp:positionH>
                <wp:positionV relativeFrom="paragraph">
                  <wp:posOffset>755596</wp:posOffset>
                </wp:positionV>
                <wp:extent cx="175458" cy="332"/>
                <wp:effectExtent l="95250" t="152400" r="129540" b="152400"/>
                <wp:wrapNone/>
                <wp:docPr id="17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75458" cy="33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A038B" id="Entrada de lápiz 17" o:spid="_x0000_s1026" type="#_x0000_t75" style="position:absolute;margin-left:409.5pt;margin-top:51.65pt;width:21.65pt;height:15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">
                <v:imagedata r:id="rId31" o:title=""/>
              </v:shape>
            </w:pict>
          </mc:Fallback>
        </mc:AlternateContent>
      </w:r>
      <w:r w:rsidRPr="005B3287">
        <w:rPr>
          <w:noProof/>
        </w:rPr>
        <mc:AlternateContent>
          <mc:Choice Requires="wpi">
            <w:drawing>
              <wp:anchor distT="0" distB="0" distL="114300" distR="114300" simplePos="0" relativeHeight="251646976" behindDoc="0" locked="0" layoutInCell="1" allowOverlap="1" wp14:anchorId="624CC7AC" wp14:editId="369504A6">
                <wp:simplePos x="0" y="0"/>
                <wp:positionH relativeFrom="column">
                  <wp:posOffset>1847481</wp:posOffset>
                </wp:positionH>
                <wp:positionV relativeFrom="paragraph">
                  <wp:posOffset>3279140</wp:posOffset>
                </wp:positionV>
                <wp:extent cx="1036800" cy="9637"/>
                <wp:effectExtent l="76200" t="152400" r="201930" b="161925"/>
                <wp:wrapNone/>
                <wp:docPr id="16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36800" cy="963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F8293" id="Entrada de lápiz 16" o:spid="_x0000_s1026" type="#_x0000_t75" style="position:absolute;margin-left:141.55pt;margin-top:250.35pt;width:89.5pt;height:16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">
                <v:imagedata r:id="rId33" o:title=""/>
              </v:shape>
            </w:pict>
          </mc:Fallback>
        </mc:AlternateContent>
      </w:r>
      <w:r w:rsidRPr="005B3287">
        <w:rPr>
          <w:noProof/>
        </w:rPr>
        <mc:AlternateContent>
          <mc:Choice Requires="wpi">
            <w:drawing>
              <wp:anchor distT="0" distB="0" distL="114300" distR="114300" simplePos="0" relativeHeight="251642880" behindDoc="0" locked="0" layoutInCell="1" allowOverlap="1" wp14:anchorId="0DE0351E" wp14:editId="6D626715">
                <wp:simplePos x="0" y="0"/>
                <wp:positionH relativeFrom="column">
                  <wp:posOffset>1804613</wp:posOffset>
                </wp:positionH>
                <wp:positionV relativeFrom="paragraph">
                  <wp:posOffset>3023596</wp:posOffset>
                </wp:positionV>
                <wp:extent cx="1160086" cy="80086"/>
                <wp:effectExtent l="95250" t="133350" r="231140" b="167640"/>
                <wp:wrapNone/>
                <wp:docPr id="15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60086" cy="8008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D74BF" id="Entrada de lápiz 15" o:spid="_x0000_s1026" type="#_x0000_t75" style="position:absolute;margin-left:138.2pt;margin-top:230.25pt;width:99.2pt;height:2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">
                <v:imagedata r:id="rId35" o:title=""/>
              </v:shape>
            </w:pict>
          </mc:Fallback>
        </mc:AlternateContent>
      </w:r>
      <w:r w:rsidRPr="005B3287">
        <w:rPr>
          <w:noProof/>
        </w:rPr>
        <mc:AlternateContent>
          <mc:Choice Requires="wpi">
            <w:drawing>
              <wp:anchor distT="0" distB="0" distL="114300" distR="114300" simplePos="0" relativeHeight="251638784" behindDoc="0" locked="0" layoutInCell="1" allowOverlap="1" wp14:anchorId="731990C1" wp14:editId="36D32D55">
                <wp:simplePos x="0" y="0"/>
                <wp:positionH relativeFrom="column">
                  <wp:posOffset>2691543</wp:posOffset>
                </wp:positionH>
                <wp:positionV relativeFrom="paragraph">
                  <wp:posOffset>2425774</wp:posOffset>
                </wp:positionV>
                <wp:extent cx="1599396" cy="36222"/>
                <wp:effectExtent l="95250" t="152400" r="134620" b="154305"/>
                <wp:wrapNone/>
                <wp:docPr id="50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99396" cy="3622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6ECAE" id="Entrada de lápiz 50" o:spid="_x0000_s1026" type="#_x0000_t75" style="position:absolute;margin-left:207.7pt;margin-top:182.55pt;width:134.45pt;height:19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">
                <v:imagedata r:id="rId37" o:title=""/>
              </v:shape>
            </w:pict>
          </mc:Fallback>
        </mc:AlternateContent>
      </w:r>
      <w:r w:rsidRPr="005B3287">
        <w:rPr>
          <w:noProof/>
        </w:rPr>
        <mc:AlternateContent>
          <mc:Choice Requires="wpi">
            <w:drawing>
              <wp:anchor distT="0" distB="0" distL="114300" distR="114300" simplePos="0" relativeHeight="251634688" behindDoc="0" locked="0" layoutInCell="1" allowOverlap="1" wp14:anchorId="5E7EDB09" wp14:editId="43A5DB36">
                <wp:simplePos x="0" y="0"/>
                <wp:positionH relativeFrom="column">
                  <wp:posOffset>2665290</wp:posOffset>
                </wp:positionH>
                <wp:positionV relativeFrom="paragraph">
                  <wp:posOffset>2241343</wp:posOffset>
                </wp:positionV>
                <wp:extent cx="2320837" cy="9970"/>
                <wp:effectExtent l="95250" t="152400" r="99060" b="161925"/>
                <wp:wrapNone/>
                <wp:docPr id="51" name="Entrada de lápiz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20837" cy="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A7EE3" id="Entrada de lápiz 51" o:spid="_x0000_s1026" type="#_x0000_t75" style="position:absolute;margin-left:205.6pt;margin-top:167.45pt;width:191.25pt;height:18.9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">
                <v:imagedata r:id="rId39" o:title=""/>
              </v:shape>
            </w:pict>
          </mc:Fallback>
        </mc:AlternateContent>
      </w:r>
      <w:r w:rsidRPr="005B3287">
        <w:rPr>
          <w:noProof/>
        </w:rPr>
        <mc:AlternateContent>
          <mc:Choice Requires="wpi">
            <w:drawing>
              <wp:anchor distT="0" distB="0" distL="114300" distR="114300" simplePos="0" relativeHeight="251630592" behindDoc="0" locked="0" layoutInCell="1" allowOverlap="1" wp14:anchorId="4CD77285" wp14:editId="0051323C">
                <wp:simplePos x="0" y="0"/>
                <wp:positionH relativeFrom="column">
                  <wp:posOffset>2673930</wp:posOffset>
                </wp:positionH>
                <wp:positionV relativeFrom="paragraph">
                  <wp:posOffset>1142402</wp:posOffset>
                </wp:positionV>
                <wp:extent cx="614769" cy="332"/>
                <wp:effectExtent l="76200" t="152400" r="166370" b="152400"/>
                <wp:wrapNone/>
                <wp:docPr id="52" name="Entrada de lápiz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14769" cy="33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68EE0" id="Entrada de lápiz 52" o:spid="_x0000_s1026" type="#_x0000_t75" style="position:absolute;margin-left:206.65pt;margin-top:82.1pt;width:56.25pt;height:15.7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">
                <v:imagedata r:id="rId41" o:title=""/>
              </v:shape>
            </w:pict>
          </mc:Fallback>
        </mc:AlternateContent>
      </w:r>
      <w:r w:rsidRPr="005B3287">
        <w:rPr>
          <w:noProof/>
        </w:rPr>
        <mc:AlternateContent>
          <mc:Choice Requires="wpi">
            <w:drawing>
              <wp:anchor distT="0" distB="0" distL="114300" distR="114300" simplePos="0" relativeHeight="251626496" behindDoc="0" locked="0" layoutInCell="1" allowOverlap="1" wp14:anchorId="4600DA13" wp14:editId="29BAE02D">
                <wp:simplePos x="0" y="0"/>
                <wp:positionH relativeFrom="column">
                  <wp:posOffset>2665290</wp:posOffset>
                </wp:positionH>
                <wp:positionV relativeFrom="paragraph">
                  <wp:posOffset>729343</wp:posOffset>
                </wp:positionV>
                <wp:extent cx="298413" cy="333"/>
                <wp:effectExtent l="76200" t="152400" r="140335" b="152400"/>
                <wp:wrapNone/>
                <wp:docPr id="53" name="Entrada de lápiz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98413" cy="33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8C26C" id="Entrada de lápiz 53" o:spid="_x0000_s1026" type="#_x0000_t75" style="position:absolute;margin-left:205.95pt;margin-top:49.6pt;width:31.35pt;height:15.8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">
                <v:imagedata r:id="rId43" o:title=""/>
              </v:shape>
            </w:pict>
          </mc:Fallback>
        </mc:AlternateContent>
      </w:r>
      <w:r w:rsidRPr="005B3287">
        <w:rPr>
          <w:noProof/>
        </w:rPr>
        <w:drawing>
          <wp:inline distT="0" distB="0" distL="0" distR="0" wp14:anchorId="0136D4F9" wp14:editId="2F9517E5">
            <wp:extent cx="5587365" cy="512591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8787" cy="515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4816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lastRenderedPageBreak/>
        <w:t>9. Guardamos y ejecutamos el Proyecto.</w:t>
      </w:r>
    </w:p>
    <w:p w14:paraId="05281B2F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5C271F4" wp14:editId="0F9A60BE">
                <wp:simplePos x="0" y="0"/>
                <wp:positionH relativeFrom="column">
                  <wp:posOffset>1637477</wp:posOffset>
                </wp:positionH>
                <wp:positionV relativeFrom="paragraph">
                  <wp:posOffset>4995172</wp:posOffset>
                </wp:positionV>
                <wp:extent cx="1080665" cy="9969"/>
                <wp:effectExtent l="95250" t="133350" r="196215" b="161925"/>
                <wp:wrapNone/>
                <wp:docPr id="22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80665" cy="99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D709A" id="Entrada de lápiz 22" o:spid="_x0000_s1026" type="#_x0000_t75" style="position:absolute;margin-left:125.05pt;margin-top:385.45pt;width:92.95pt;height:1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">
                <v:imagedata r:id="rId46" o:title=""/>
              </v:shape>
            </w:pict>
          </mc:Fallback>
        </mc:AlternateContent>
      </w:r>
      <w:r w:rsidRPr="005B3287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07E129B" wp14:editId="6F9CA1A1">
                <wp:simplePos x="0" y="0"/>
                <wp:positionH relativeFrom="column">
                  <wp:posOffset>2973022</wp:posOffset>
                </wp:positionH>
                <wp:positionV relativeFrom="paragraph">
                  <wp:posOffset>546236</wp:posOffset>
                </wp:positionV>
                <wp:extent cx="985957" cy="25256"/>
                <wp:effectExtent l="95250" t="133350" r="195580" b="165735"/>
                <wp:wrapNone/>
                <wp:docPr id="21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85957" cy="2525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E5CDE" id="Entrada de lápiz 21" o:spid="_x0000_s1026" type="#_x0000_t75" style="position:absolute;margin-left:230.2pt;margin-top:35.15pt;width:85.5pt;height:1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">
                <v:imagedata r:id="rId48" o:title=""/>
              </v:shape>
            </w:pict>
          </mc:Fallback>
        </mc:AlternateContent>
      </w:r>
      <w:r w:rsidRPr="005B3287">
        <w:rPr>
          <w:noProof/>
        </w:rPr>
        <w:drawing>
          <wp:inline distT="0" distB="0" distL="0" distR="0" wp14:anchorId="66F19376" wp14:editId="5CB302BD">
            <wp:extent cx="5536404" cy="5802923"/>
            <wp:effectExtent l="0" t="0" r="762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6891" cy="58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8D79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2CEB4C06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59D05FC4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29F6B706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78D82C54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182999D7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0EFF8262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7B39A2B2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lastRenderedPageBreak/>
        <w:t>10. Visualización del Proyecto.</w:t>
      </w:r>
    </w:p>
    <w:p w14:paraId="6D23703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w:drawing>
          <wp:inline distT="0" distB="0" distL="0" distR="0" wp14:anchorId="5A7CE393" wp14:editId="04337338">
            <wp:extent cx="6172200" cy="5055577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24766" cy="50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AB75" w14:textId="77777777" w:rsidR="008A2EE5" w:rsidRPr="005B3287" w:rsidRDefault="008A2EE5" w:rsidP="008A2EE5">
      <w:pPr>
        <w:pStyle w:val="Ttulo1"/>
        <w:rPr>
          <w:lang w:eastAsia="es-ES"/>
        </w:rPr>
      </w:pPr>
    </w:p>
    <w:p w14:paraId="1FDF4C25" w14:textId="77777777" w:rsidR="008A2EE5" w:rsidRPr="005B3287" w:rsidRDefault="008A2EE5" w:rsidP="008A2EE5">
      <w:pPr>
        <w:rPr>
          <w:lang w:eastAsia="es-ES"/>
        </w:rPr>
      </w:pPr>
    </w:p>
    <w:p w14:paraId="5478FA76" w14:textId="77777777" w:rsidR="008A2EE5" w:rsidRPr="005B3287" w:rsidRDefault="008A2EE5" w:rsidP="008A2EE5">
      <w:pPr>
        <w:rPr>
          <w:lang w:eastAsia="es-ES"/>
        </w:rPr>
      </w:pPr>
    </w:p>
    <w:p w14:paraId="402D6499" w14:textId="77777777" w:rsidR="008A2EE5" w:rsidRPr="005B3287" w:rsidRDefault="008A2EE5" w:rsidP="008A2EE5">
      <w:pPr>
        <w:rPr>
          <w:lang w:eastAsia="es-ES"/>
        </w:rPr>
      </w:pPr>
    </w:p>
    <w:p w14:paraId="2879125B" w14:textId="77777777" w:rsidR="008A2EE5" w:rsidRPr="005B3287" w:rsidRDefault="008A2EE5" w:rsidP="008A2EE5">
      <w:pPr>
        <w:rPr>
          <w:lang w:eastAsia="es-ES"/>
        </w:rPr>
      </w:pPr>
    </w:p>
    <w:p w14:paraId="47C1FF8E" w14:textId="77777777" w:rsidR="008A2EE5" w:rsidRPr="005B3287" w:rsidRDefault="008A2EE5" w:rsidP="008A2EE5">
      <w:pPr>
        <w:rPr>
          <w:lang w:eastAsia="es-ES"/>
        </w:rPr>
      </w:pPr>
    </w:p>
    <w:p w14:paraId="7875C3E6" w14:textId="77777777" w:rsidR="008A2EE5" w:rsidRPr="005B3287" w:rsidRDefault="008A2EE5" w:rsidP="008A2EE5">
      <w:pPr>
        <w:rPr>
          <w:lang w:eastAsia="es-ES"/>
        </w:rPr>
      </w:pPr>
    </w:p>
    <w:p w14:paraId="58E93C2C" w14:textId="77777777" w:rsidR="008A2EE5" w:rsidRPr="005B3287" w:rsidRDefault="008A2EE5" w:rsidP="008A2EE5">
      <w:pPr>
        <w:rPr>
          <w:lang w:eastAsia="es-ES"/>
        </w:rPr>
      </w:pPr>
    </w:p>
    <w:p w14:paraId="06B65A4D" w14:textId="77777777" w:rsidR="008A2EE5" w:rsidRPr="005B3287" w:rsidRDefault="008A2EE5" w:rsidP="008A2EE5">
      <w:pPr>
        <w:rPr>
          <w:lang w:eastAsia="es-ES"/>
        </w:rPr>
      </w:pPr>
    </w:p>
    <w:p w14:paraId="1CB2E82F" w14:textId="77777777" w:rsidR="008A2EE5" w:rsidRPr="005B3287" w:rsidRDefault="008A2EE5" w:rsidP="008A2EE5">
      <w:pPr>
        <w:rPr>
          <w:lang w:eastAsia="es-ES"/>
        </w:rPr>
      </w:pPr>
    </w:p>
    <w:p w14:paraId="16820CFF" w14:textId="77777777" w:rsidR="008A2EE5" w:rsidRPr="005B3287" w:rsidRDefault="008A2EE5" w:rsidP="008A2EE5">
      <w:pPr>
        <w:pStyle w:val="Ttulo1"/>
        <w:rPr>
          <w:lang w:eastAsia="es-ES"/>
        </w:rPr>
      </w:pPr>
      <w:bookmarkStart w:id="13" w:name="_Toc492911826"/>
      <w:r w:rsidRPr="005B3287">
        <w:rPr>
          <w:lang w:eastAsia="es-ES"/>
        </w:rPr>
        <w:t>Primeros pasos con HEROKU</w:t>
      </w:r>
      <w:bookmarkEnd w:id="13"/>
    </w:p>
    <w:p w14:paraId="163955C6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4"/>
        </w:rPr>
      </w:pPr>
      <w:r w:rsidRPr="005B3287">
        <w:rPr>
          <w:b/>
          <w:sz w:val="24"/>
        </w:rPr>
        <w:t>HEROKU CLI</w:t>
      </w:r>
    </w:p>
    <w:p w14:paraId="309C5D2E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 xml:space="preserve">Instrucciones </w:t>
      </w:r>
      <w:hyperlink r:id="rId51" w:anchor="download-and-install" w:history="1">
        <w:r w:rsidRPr="005B3287">
          <w:t>Descargar e instalar</w:t>
        </w:r>
      </w:hyperlink>
      <w:r w:rsidRPr="005B3287">
        <w:t>:</w:t>
      </w:r>
    </w:p>
    <w:p w14:paraId="79AF75CA" w14:textId="77777777" w:rsidR="008A2EE5" w:rsidRPr="005B3287" w:rsidRDefault="008E16E0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hyperlink r:id="rId52" w:anchor="macos" w:history="1">
        <w:r w:rsidR="008A2EE5" w:rsidRPr="005B3287">
          <w:rPr>
            <w:rStyle w:val="Hipervnculo"/>
          </w:rPr>
          <w:t>https://devcenter.heroku.com/articles/heroku-cli#macos</w:t>
        </w:r>
      </w:hyperlink>
    </w:p>
    <w:p w14:paraId="5B46BC8B" w14:textId="77777777" w:rsidR="008A2EE5" w:rsidRPr="005B3287" w:rsidRDefault="008E16E0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lang w:val="en-US"/>
        </w:rPr>
      </w:pPr>
      <w:hyperlink r:id="rId53" w:anchor="macos" w:history="1">
        <w:r w:rsidR="008A2EE5" w:rsidRPr="005B3287">
          <w:rPr>
            <w:b/>
            <w:lang w:val="en-US"/>
          </w:rPr>
          <w:t>MAC OS</w:t>
        </w:r>
      </w:hyperlink>
      <w:r w:rsidR="008A2EE5" w:rsidRPr="005B3287">
        <w:rPr>
          <w:b/>
          <w:lang w:val="en-US"/>
        </w:rPr>
        <w:t xml:space="preserve"> - </w:t>
      </w:r>
      <w:hyperlink r:id="rId54" w:anchor="macos-homebrew" w:history="1">
        <w:r w:rsidR="008A2EE5" w:rsidRPr="005B3287">
          <w:rPr>
            <w:b/>
            <w:lang w:val="en-US"/>
          </w:rPr>
          <w:t>HOMEBREW</w:t>
        </w:r>
      </w:hyperlink>
      <w:r w:rsidR="008A2EE5" w:rsidRPr="008A2EE5">
        <w:rPr>
          <w:b/>
          <w:lang w:val="en-US"/>
        </w:rPr>
        <w:t>:</w:t>
      </w:r>
    </w:p>
    <w:p w14:paraId="43BC0B92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5B3287">
        <w:rPr>
          <w:rFonts w:ascii="Consolas" w:hAnsi="Consolas"/>
          <w:color w:val="0C4B33"/>
          <w:lang w:val="en-US"/>
        </w:rPr>
        <w:tab/>
      </w:r>
      <w:r w:rsidRPr="008A2EE5">
        <w:rPr>
          <w:rFonts w:ascii="Consolas" w:hAnsi="Consolas"/>
          <w:color w:val="0C4B33"/>
          <w:lang w:val="en-US"/>
        </w:rPr>
        <w:t>$ brew install heroku/brew/heroku</w:t>
      </w:r>
    </w:p>
    <w:p w14:paraId="2014A92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Compatible con 10.7 o versiones posteriores</w:t>
      </w:r>
    </w:p>
    <w:p w14:paraId="53AABB40" w14:textId="77777777" w:rsidR="008A2EE5" w:rsidRPr="005B3287" w:rsidRDefault="008E16E0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</w:rPr>
      </w:pPr>
      <w:hyperlink r:id="rId55" w:anchor="macos-installer" w:history="1">
        <w:r w:rsidR="008A2EE5" w:rsidRPr="005B3287">
          <w:rPr>
            <w:b/>
          </w:rPr>
          <w:t>MAC OS - INSTALADOR</w:t>
        </w:r>
      </w:hyperlink>
      <w:r w:rsidR="008A2EE5" w:rsidRPr="005B3287">
        <w:rPr>
          <w:b/>
        </w:rPr>
        <w:t>:</w:t>
      </w:r>
    </w:p>
    <w:p w14:paraId="57DE5DEA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1. Descargar y ejecutar el </w:t>
      </w:r>
      <w:hyperlink r:id="rId56" w:history="1">
        <w:r w:rsidRPr="005B3287">
          <w:rPr>
            <w:rStyle w:val="Hipervnculo"/>
          </w:rPr>
          <w:t>instalador de MacOS</w:t>
        </w:r>
      </w:hyperlink>
      <w:r w:rsidRPr="005B3287">
        <w:t> .</w:t>
      </w:r>
    </w:p>
    <w:p w14:paraId="08C5C7C8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Compatible con 10.7 o versiones posteriores</w:t>
      </w:r>
    </w:p>
    <w:p w14:paraId="268DFB1B" w14:textId="77777777" w:rsidR="008A2EE5" w:rsidRPr="005B3287" w:rsidRDefault="008E16E0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</w:rPr>
      </w:pPr>
      <w:hyperlink r:id="rId57" w:anchor="windows" w:history="1">
        <w:r w:rsidR="008A2EE5" w:rsidRPr="005B3287">
          <w:rPr>
            <w:b/>
          </w:rPr>
          <w:t>WINDOWS</w:t>
        </w:r>
      </w:hyperlink>
      <w:r w:rsidR="008A2EE5" w:rsidRPr="005B3287">
        <w:rPr>
          <w:b/>
        </w:rPr>
        <w:t>:</w:t>
      </w:r>
    </w:p>
    <w:p w14:paraId="2FE6FE2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Descargar y ejecutar el instalador de Windows </w:t>
      </w:r>
      <w:hyperlink r:id="rId58" w:history="1">
        <w:r w:rsidRPr="005B3287">
          <w:rPr>
            <w:rStyle w:val="Hipervnculo"/>
          </w:rPr>
          <w:t xml:space="preserve">de 32 bits </w:t>
        </w:r>
        <w:r w:rsidRPr="005B3287">
          <w:t>y</w:t>
        </w:r>
        <w:r w:rsidRPr="005B3287">
          <w:rPr>
            <w:rStyle w:val="Hipervnculo"/>
          </w:rPr>
          <w:t> </w:t>
        </w:r>
      </w:hyperlink>
      <w:hyperlink r:id="rId59" w:history="1">
        <w:r w:rsidRPr="005B3287">
          <w:rPr>
            <w:rStyle w:val="Hipervnculo"/>
          </w:rPr>
          <w:t>de 64 bits</w:t>
        </w:r>
      </w:hyperlink>
      <w:r w:rsidRPr="005B3287">
        <w:t> .</w:t>
      </w:r>
    </w:p>
    <w:p w14:paraId="4BB19CC6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1. Ejecute el archivo .exe que inicia el Asistente para la instalación.</w:t>
      </w:r>
    </w:p>
    <w:p w14:paraId="77D83A02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2. Siga todos los pasos sugeridos por el asistente. Preste especial atención a las opciones de instalación correspondientes.</w:t>
      </w:r>
    </w:p>
    <w:p w14:paraId="3D365603" w14:textId="77777777" w:rsidR="008A2EE5" w:rsidRPr="005B3287" w:rsidRDefault="008E16E0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bCs/>
        </w:rPr>
      </w:pPr>
      <w:hyperlink r:id="rId60" w:anchor="debian-ubuntu" w:history="1">
        <w:r w:rsidR="008A2EE5" w:rsidRPr="005B3287">
          <w:rPr>
            <w:rStyle w:val="Hipervnculo"/>
          </w:rPr>
          <w:t>Debian / Ubuntu</w:t>
        </w:r>
      </w:hyperlink>
    </w:p>
    <w:p w14:paraId="688E9185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Esta versión no se actualiza automática. Vas a tener que actualizar manualmente Heroku CLI con apt-get. Utilice la instalación independiente para una versión autoupdating de la CLI.</w:t>
      </w:r>
    </w:p>
    <w:p w14:paraId="407192C1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Ejecute el siguiente para agregar nuestro repositorio apt e instalar la CLI:</w:t>
      </w:r>
    </w:p>
    <w:p w14:paraId="6017BE1E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5B3287">
        <w:rPr>
          <w:rFonts w:ascii="Consolas" w:hAnsi="Consolas"/>
          <w:color w:val="0C4B33"/>
          <w:lang w:val="en-US"/>
        </w:rPr>
        <w:t>$ wget -qO- https://cli-assets.heroku.com/install-ubuntu.sh | sh</w:t>
      </w:r>
    </w:p>
    <w:p w14:paraId="09E57418" w14:textId="77777777" w:rsidR="008A2EE5" w:rsidRPr="005B3287" w:rsidRDefault="008A2EE5" w:rsidP="008A2EE5">
      <w:pPr>
        <w:pStyle w:val="Ttulo1"/>
        <w:rPr>
          <w:lang w:val="en-US" w:eastAsia="es-ES"/>
        </w:rPr>
      </w:pPr>
    </w:p>
    <w:p w14:paraId="42A38579" w14:textId="77777777" w:rsidR="008A2EE5" w:rsidRPr="005B3287" w:rsidRDefault="008A2EE5" w:rsidP="008A2EE5">
      <w:pPr>
        <w:rPr>
          <w:lang w:val="en-US" w:eastAsia="es-ES"/>
        </w:rPr>
      </w:pPr>
    </w:p>
    <w:p w14:paraId="16445B1C" w14:textId="77777777" w:rsidR="008A2EE5" w:rsidRPr="005B3287" w:rsidRDefault="008A2EE5" w:rsidP="008A2EE5">
      <w:pPr>
        <w:pStyle w:val="Ttulo2"/>
        <w:rPr>
          <w:lang w:eastAsia="es-ES"/>
        </w:rPr>
      </w:pPr>
      <w:bookmarkStart w:id="14" w:name="_Toc492911827"/>
      <w:r w:rsidRPr="005B3287">
        <w:rPr>
          <w:lang w:eastAsia="es-ES"/>
        </w:rPr>
        <w:t>¿Como subirlo a un Servidor (Heroku)?</w:t>
      </w:r>
      <w:bookmarkEnd w:id="14"/>
    </w:p>
    <w:p w14:paraId="57680714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2"/>
        </w:rPr>
      </w:pPr>
      <w:r w:rsidRPr="005B3287">
        <w:rPr>
          <w:b/>
          <w:sz w:val="22"/>
        </w:rPr>
        <w:t>Documentación Oficial:</w:t>
      </w:r>
    </w:p>
    <w:p w14:paraId="4CE47629" w14:textId="77777777" w:rsidR="008A2EE5" w:rsidRPr="005B3287" w:rsidRDefault="008E16E0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hyperlink r:id="rId61" w:anchor="introduction" w:history="1">
        <w:r w:rsidR="008A2EE5" w:rsidRPr="005B3287">
          <w:rPr>
            <w:rStyle w:val="Hipervnculo"/>
          </w:rPr>
          <w:t>https://devcenter.heroku.com/articles/getting-started-with-python#introduction</w:t>
        </w:r>
      </w:hyperlink>
    </w:p>
    <w:p w14:paraId="7395F24F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2"/>
        </w:rPr>
      </w:pPr>
      <w:r w:rsidRPr="005B3287">
        <w:rPr>
          <w:b/>
          <w:sz w:val="22"/>
        </w:rPr>
        <w:t>Requisitos:</w:t>
      </w:r>
    </w:p>
    <w:p w14:paraId="5A7DC4B9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1. Crear una Cuenta en HEROKU</w:t>
      </w:r>
    </w:p>
    <w:p w14:paraId="25F0C925" w14:textId="77777777" w:rsidR="008A2EE5" w:rsidRPr="008A2EE5" w:rsidRDefault="008E16E0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n-US"/>
        </w:rPr>
      </w:pPr>
      <w:hyperlink r:id="rId62" w:history="1">
        <w:r w:rsidR="008A2EE5" w:rsidRPr="008A2EE5">
          <w:rPr>
            <w:rStyle w:val="Hipervnculo"/>
            <w:lang w:val="en-US"/>
          </w:rPr>
          <w:t>https://signup.heroku.com/dc</w:t>
        </w:r>
      </w:hyperlink>
    </w:p>
    <w:p w14:paraId="2161656A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n-US"/>
        </w:rPr>
      </w:pPr>
      <w:r w:rsidRPr="008A2EE5">
        <w:rPr>
          <w:lang w:val="en-US"/>
        </w:rPr>
        <w:t>2. Instalar Python</w:t>
      </w:r>
    </w:p>
    <w:p w14:paraId="307C463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n-US"/>
        </w:rPr>
      </w:pPr>
      <w:r w:rsidRPr="005B3287">
        <w:rPr>
          <w:lang w:val="en-US"/>
        </w:rPr>
        <w:t xml:space="preserve">3. </w:t>
      </w:r>
      <w:r w:rsidRPr="008A2EE5">
        <w:rPr>
          <w:lang w:val="en-US"/>
        </w:rPr>
        <w:t>Instalar</w:t>
      </w:r>
      <w:r w:rsidRPr="005B3287">
        <w:rPr>
          <w:lang w:val="en-US"/>
        </w:rPr>
        <w:t xml:space="preserve"> PipEnv</w:t>
      </w:r>
    </w:p>
    <w:p w14:paraId="2A9F4483" w14:textId="77777777" w:rsidR="008A2EE5" w:rsidRP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  <w:lang w:val="en-US"/>
        </w:rPr>
      </w:pPr>
      <w:r w:rsidRPr="005B3287">
        <w:rPr>
          <w:rFonts w:ascii="Consolas" w:hAnsi="Consolas"/>
          <w:color w:val="0C4B33"/>
          <w:lang w:val="en-US"/>
        </w:rPr>
        <w:tab/>
      </w:r>
      <w:r w:rsidRPr="008A2EE5">
        <w:rPr>
          <w:rFonts w:ascii="Consolas" w:hAnsi="Consolas"/>
          <w:color w:val="0C4B33"/>
          <w:lang w:val="en-US"/>
        </w:rPr>
        <w:t>pip install pipenv</w:t>
      </w:r>
    </w:p>
    <w:p w14:paraId="3B1431D4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4. Tener instalado HEROKU CLI</w:t>
      </w:r>
    </w:p>
    <w:p w14:paraId="10C85C7F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b/>
          <w:sz w:val="22"/>
        </w:rPr>
      </w:pPr>
      <w:r w:rsidRPr="005B3287">
        <w:rPr>
          <w:b/>
          <w:sz w:val="22"/>
        </w:rPr>
        <w:t>Preparar:</w:t>
      </w:r>
    </w:p>
    <w:p w14:paraId="71913CBD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lang w:val="es-EC"/>
        </w:rPr>
        <w:t>Una vez instalado, puede utilizar heroku con su shell de comandos.</w:t>
      </w:r>
    </w:p>
    <w:p w14:paraId="6BD41F3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lang w:val="es-EC"/>
        </w:rPr>
        <w:t>1. Iniciamos nuestra consola e iniciamos sesión con el comando:</w:t>
      </w:r>
    </w:p>
    <w:p w14:paraId="43BF354F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 w:rsidRPr="005B3287">
        <w:rPr>
          <w:rFonts w:ascii="Consolas" w:hAnsi="Consolas"/>
          <w:color w:val="0C4B33"/>
        </w:rPr>
        <w:tab/>
        <w:t>Heroku login</w:t>
      </w:r>
    </w:p>
    <w:p w14:paraId="196D02ED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lang w:val="es-EC"/>
        </w:rPr>
      </w:pPr>
      <w:r w:rsidRPr="005B3287">
        <w:rPr>
          <w:lang w:val="es-EC"/>
        </w:rPr>
        <w:t>y ponemos nuestras credenciales creadas en heroku.</w:t>
      </w:r>
    </w:p>
    <w:p w14:paraId="0615EECE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w:drawing>
          <wp:inline distT="0" distB="0" distL="0" distR="0" wp14:anchorId="44D7E5A3" wp14:editId="29918432">
            <wp:extent cx="5026025" cy="1310054"/>
            <wp:effectExtent l="0" t="0" r="3175" b="444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l="1629" t="2606" r="47247" b="76600"/>
                    <a:stretch/>
                  </pic:blipFill>
                  <pic:spPr bwMode="auto">
                    <a:xfrm>
                      <a:off x="0" y="0"/>
                      <a:ext cx="5053382" cy="131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70ADD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La autenticación es necesaria para permitir que los comandos heroku y git funcionen.</w:t>
      </w:r>
    </w:p>
    <w:p w14:paraId="7BE87255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lastRenderedPageBreak/>
        <w:t>2. Nos ubicamos en la carpeta donde está el proyecto.</w:t>
      </w:r>
    </w:p>
    <w:p w14:paraId="1F7733F9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w:drawing>
          <wp:inline distT="0" distB="0" distL="0" distR="0" wp14:anchorId="4E892DCE" wp14:editId="7FAF2826">
            <wp:extent cx="5438619" cy="160020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94945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8C22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3. verificamos nuestros archivos Pipfile y Procfile</w:t>
      </w:r>
    </w:p>
    <w:p w14:paraId="2B39C26E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En el archivo PipFile van los nombres de las librerías utilizadas ya que de aquí toma la información para instalar las librerías necesarias para nuestro proyecto.</w:t>
      </w:r>
    </w:p>
    <w:p w14:paraId="61E4B3C6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w:drawing>
          <wp:inline distT="0" distB="0" distL="0" distR="0" wp14:anchorId="7DA444B8" wp14:editId="21ED3E0F">
            <wp:extent cx="5399575" cy="1907931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55582" cy="192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AD84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4. Creamos la aplicación, y también se nos crea un git.</w:t>
      </w:r>
    </w:p>
    <w:p w14:paraId="0FFA5ABA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 w:rsidRPr="005B3287">
        <w:rPr>
          <w:rFonts w:ascii="Consolas" w:hAnsi="Consolas"/>
          <w:color w:val="0C4B33"/>
        </w:rPr>
        <w:t xml:space="preserve"> Heroku create nombredeAplicacion</w:t>
      </w:r>
    </w:p>
    <w:p w14:paraId="127746C6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w:drawing>
          <wp:inline distT="0" distB="0" distL="0" distR="0" wp14:anchorId="257278A1" wp14:editId="338A6E4A">
            <wp:extent cx="5400040" cy="2549769"/>
            <wp:effectExtent l="0" t="0" r="0" b="317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14970" cy="255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CC10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lastRenderedPageBreak/>
        <w:t>5. Subimos los archivos de nuestro proyecto con git push.</w:t>
      </w:r>
    </w:p>
    <w:p w14:paraId="0BBB22C9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 w:rsidRPr="005B3287">
        <w:rPr>
          <w:rFonts w:ascii="Consolas" w:hAnsi="Consolas"/>
          <w:color w:val="0C4B33"/>
        </w:rPr>
        <w:tab/>
        <w:t>git push heroku master</w:t>
      </w:r>
    </w:p>
    <w:p w14:paraId="25322980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Se instalan las librerías y se suben todos los archivos al servidor de heroku.</w:t>
      </w:r>
    </w:p>
    <w:p w14:paraId="106EDAF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w:drawing>
          <wp:inline distT="0" distB="0" distL="0" distR="0" wp14:anchorId="60B5D064" wp14:editId="3A087F6B">
            <wp:extent cx="5569927" cy="4809393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84020" cy="482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B3F7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5FABC9F8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5C70149F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52D3F652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289D8A79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3ED5FFE6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32C70062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176683AD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lastRenderedPageBreak/>
        <w:t>6. Verificamos que la página funcione correctamente y la abrimos con:</w:t>
      </w:r>
    </w:p>
    <w:p w14:paraId="52D62FAE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 w:rsidRPr="005B3287">
        <w:rPr>
          <w:rFonts w:ascii="Consolas" w:hAnsi="Consolas"/>
          <w:color w:val="0C4B33"/>
        </w:rPr>
        <w:tab/>
        <w:t>Heroku open</w:t>
      </w:r>
    </w:p>
    <w:p w14:paraId="7DF00A03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rPr>
          <w:noProof/>
        </w:rPr>
        <w:drawing>
          <wp:inline distT="0" distB="0" distL="0" distR="0" wp14:anchorId="730D05B5" wp14:editId="55A0E8CA">
            <wp:extent cx="6206379" cy="3972646"/>
            <wp:effectExtent l="0" t="0" r="4445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398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1331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7. Si queremos ver los logs utilizamos el comando:</w:t>
      </w:r>
    </w:p>
    <w:p w14:paraId="7C96339C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 w:rsidRPr="005B3287">
        <w:rPr>
          <w:rFonts w:ascii="Consolas" w:hAnsi="Consolas"/>
          <w:color w:val="0C4B33"/>
        </w:rPr>
        <w:tab/>
        <w:t>heroku logs --app tsimulacion1</w:t>
      </w:r>
    </w:p>
    <w:p w14:paraId="2946EEC5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 w:rsidRPr="005B3287">
        <w:rPr>
          <w:noProof/>
        </w:rPr>
        <w:drawing>
          <wp:inline distT="0" distB="0" distL="0" distR="0" wp14:anchorId="190F66ED" wp14:editId="7EEC47E5">
            <wp:extent cx="5503984" cy="2927350"/>
            <wp:effectExtent l="0" t="0" r="1905" b="63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l="22972" t="29684" r="26725" b="21048"/>
                    <a:stretch/>
                  </pic:blipFill>
                  <pic:spPr bwMode="auto">
                    <a:xfrm>
                      <a:off x="0" y="0"/>
                      <a:ext cx="5580484" cy="296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2C23A" w14:textId="77777777" w:rsidR="008A2EE5" w:rsidRPr="005B3287" w:rsidRDefault="008A2EE5" w:rsidP="008A2EE5">
      <w:pPr>
        <w:pStyle w:val="Ttulo2"/>
      </w:pPr>
      <w:bookmarkStart w:id="15" w:name="_Toc492911828"/>
      <w:r w:rsidRPr="005B3287">
        <w:lastRenderedPageBreak/>
        <w:t xml:space="preserve">¿Como modificar </w:t>
      </w:r>
      <w:r>
        <w:t>nuestro proyecto subido en Heroku</w:t>
      </w:r>
      <w:r w:rsidRPr="005B3287">
        <w:t>?</w:t>
      </w:r>
      <w:bookmarkEnd w:id="15"/>
    </w:p>
    <w:p w14:paraId="1921E990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B3287">
        <w:t>1. Iniciamos pycharm</w:t>
      </w:r>
    </w:p>
    <w:p w14:paraId="4509FF85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>
        <w:t>2. Nos dirigimos a VCS y hacemos click en enable repository</w:t>
      </w:r>
    </w:p>
    <w:p w14:paraId="2B9C72BA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>
        <w:t>3. Nuevamente vamos a VCS – git – y clone, clonaremos nuestro proyecto, en este caso nuestro repositorio que nos creó fue:</w:t>
      </w:r>
    </w:p>
    <w:p w14:paraId="2BEA0225" w14:textId="77777777" w:rsidR="008A2EE5" w:rsidRPr="009B760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>
        <w:rPr>
          <w:rFonts w:ascii="Consolas" w:hAnsi="Consolas"/>
          <w:color w:val="0C4B33"/>
        </w:rPr>
        <w:tab/>
      </w:r>
      <w:r w:rsidRPr="009B7605">
        <w:rPr>
          <w:rFonts w:ascii="Consolas" w:hAnsi="Consolas"/>
          <w:color w:val="0C4B33"/>
        </w:rPr>
        <w:t>https://git.heroku.com/tsimulacion1.git</w:t>
      </w:r>
    </w:p>
    <w:p w14:paraId="4B60FE3D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>
        <w:rPr>
          <w:noProof/>
        </w:rPr>
        <w:drawing>
          <wp:inline distT="0" distB="0" distL="0" distR="0" wp14:anchorId="5CA7D272" wp14:editId="2D414624">
            <wp:extent cx="5521960" cy="4657725"/>
            <wp:effectExtent l="0" t="0" r="254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l="5469" t="17871" r="44260" b="9072"/>
                    <a:stretch/>
                  </pic:blipFill>
                  <pic:spPr bwMode="auto">
                    <a:xfrm>
                      <a:off x="0" y="0"/>
                      <a:ext cx="5532519" cy="4666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637DC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0099DAA0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2964EE97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2021CEC1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4C05946C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</w:p>
    <w:p w14:paraId="0D1BCE50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>
        <w:lastRenderedPageBreak/>
        <w:t>4. Clonamos nuestro proyecto pegando el enlace aquí.</w:t>
      </w:r>
    </w:p>
    <w:p w14:paraId="7EC69166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>
        <w:rPr>
          <w:noProof/>
        </w:rPr>
        <w:drawing>
          <wp:inline distT="0" distB="0" distL="0" distR="0" wp14:anchorId="3C2CAE0B" wp14:editId="191DA31B">
            <wp:extent cx="5324475" cy="2409825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FB0E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>
        <w:t>5. Una vez copiado nuestros archivos de git en nuestros archivos locales podemos editarlos, para guardar los cambios hacemos un commit, y escribimos algún comentario.</w:t>
      </w:r>
    </w:p>
    <w:p w14:paraId="79E00B71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>
        <w:rPr>
          <w:noProof/>
        </w:rPr>
        <w:drawing>
          <wp:inline distT="0" distB="0" distL="0" distR="0" wp14:anchorId="210704BF" wp14:editId="254DE73C">
            <wp:extent cx="6237709" cy="4956202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l="16580" t="7044" r="11453" b="19087"/>
                    <a:stretch/>
                  </pic:blipFill>
                  <pic:spPr bwMode="auto">
                    <a:xfrm>
                      <a:off x="0" y="0"/>
                      <a:ext cx="6259363" cy="4973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3F992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>
        <w:lastRenderedPageBreak/>
        <w:t>6. hacemos un git push para actualizar los archivos al git y se actualice nuestra página.</w:t>
      </w:r>
    </w:p>
    <w:p w14:paraId="362A11E8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>
        <w:rPr>
          <w:rFonts w:ascii="Consolas" w:hAnsi="Consolas"/>
          <w:color w:val="0C4B33"/>
        </w:rPr>
        <w:tab/>
        <w:t>git push</w:t>
      </w:r>
    </w:p>
    <w:p w14:paraId="06FDD025" w14:textId="77777777" w:rsidR="008A2EE5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  <w:rPr>
          <w:rFonts w:ascii="Consolas" w:hAnsi="Consolas"/>
          <w:color w:val="0C4B33"/>
        </w:rPr>
      </w:pPr>
      <w:r>
        <w:rPr>
          <w:noProof/>
        </w:rPr>
        <w:drawing>
          <wp:inline distT="0" distB="0" distL="0" distR="0" wp14:anchorId="38ACA617" wp14:editId="526C8A29">
            <wp:extent cx="5463348" cy="2019610"/>
            <wp:effectExtent l="0" t="0" r="444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l="16798" t="63237" r="33906" b="4371"/>
                    <a:stretch/>
                  </pic:blipFill>
                  <pic:spPr bwMode="auto">
                    <a:xfrm>
                      <a:off x="0" y="0"/>
                      <a:ext cx="5484181" cy="2027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6CD45" w14:textId="77777777" w:rsidR="008A2EE5" w:rsidRPr="0055471E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 w:rsidRPr="0055471E">
        <w:t>7. Verificamos los cambios en nuestra página.</w:t>
      </w:r>
    </w:p>
    <w:p w14:paraId="359DA1E4" w14:textId="77777777" w:rsidR="008A2EE5" w:rsidRPr="005B3287" w:rsidRDefault="008A2EE5" w:rsidP="008A2EE5">
      <w:pPr>
        <w:pStyle w:val="HTMLconformatoprevio"/>
        <w:pBdr>
          <w:top w:val="single" w:sz="6" w:space="8" w:color="EAEAEA"/>
          <w:left w:val="single" w:sz="6" w:space="15" w:color="EAEAEA"/>
          <w:bottom w:val="single" w:sz="6" w:space="8" w:color="EAEAEA"/>
          <w:right w:val="single" w:sz="6" w:space="15" w:color="EAEAEA"/>
        </w:pBdr>
        <w:shd w:val="clear" w:color="auto" w:fill="F8F8F8"/>
        <w:spacing w:before="375" w:after="375"/>
      </w:pPr>
      <w:r>
        <w:rPr>
          <w:noProof/>
        </w:rPr>
        <w:drawing>
          <wp:inline distT="0" distB="0" distL="0" distR="0" wp14:anchorId="28FD1D83" wp14:editId="11620388">
            <wp:extent cx="6161736" cy="4141694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l="2136" t="3794" r="27558" b="12201"/>
                    <a:stretch/>
                  </pic:blipFill>
                  <pic:spPr bwMode="auto">
                    <a:xfrm>
                      <a:off x="0" y="0"/>
                      <a:ext cx="6185437" cy="415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868CA" w14:textId="77777777" w:rsidR="008A2EE5" w:rsidRPr="005B3287" w:rsidRDefault="008A2EE5" w:rsidP="008A2EE5">
      <w:pPr>
        <w:rPr>
          <w:lang w:val="es-ES" w:eastAsia="es-ES"/>
        </w:rPr>
      </w:pPr>
    </w:p>
    <w:p w14:paraId="09B8F9BC" w14:textId="77777777" w:rsidR="0008470B" w:rsidRDefault="0008470B"/>
    <w:sectPr w:rsidR="0008470B" w:rsidSect="006A5F48">
      <w:headerReference w:type="default" r:id="rId75"/>
      <w:footerReference w:type="default" r:id="rId76"/>
      <w:footerReference w:type="first" r:id="rId77"/>
      <w:pgSz w:w="11907" w:h="16839" w:code="9"/>
      <w:pgMar w:top="1440" w:right="1077" w:bottom="1276" w:left="1077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7D8806" w14:textId="77777777" w:rsidR="00E87FDF" w:rsidRDefault="00E87FDF" w:rsidP="006B6475">
      <w:pPr>
        <w:spacing w:after="0" w:line="240" w:lineRule="auto"/>
      </w:pPr>
      <w:r>
        <w:separator/>
      </w:r>
    </w:p>
    <w:p w14:paraId="2DD80DCC" w14:textId="77777777" w:rsidR="00E87FDF" w:rsidRDefault="00E87FDF"/>
    <w:p w14:paraId="549606C0" w14:textId="77777777" w:rsidR="00E87FDF" w:rsidRDefault="00E87FDF"/>
  </w:endnote>
  <w:endnote w:type="continuationSeparator" w:id="0">
    <w:p w14:paraId="507344BB" w14:textId="77777777" w:rsidR="00E87FDF" w:rsidRDefault="00E87FDF" w:rsidP="006B6475">
      <w:pPr>
        <w:spacing w:after="0" w:line="240" w:lineRule="auto"/>
      </w:pPr>
      <w:r>
        <w:continuationSeparator/>
      </w:r>
    </w:p>
    <w:p w14:paraId="71208AA1" w14:textId="77777777" w:rsidR="00E87FDF" w:rsidRDefault="00E87FDF"/>
    <w:p w14:paraId="08733462" w14:textId="77777777" w:rsidR="00E87FDF" w:rsidRDefault="00E87F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Myriad Pro"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923" w:type="dxa"/>
      <w:tblInd w:w="-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3"/>
    </w:tblGrid>
    <w:tr w:rsidR="00C001DA" w:rsidRPr="00AE0282" w14:paraId="3E7D25C1" w14:textId="77777777" w:rsidTr="00AA7A46">
      <w:trPr>
        <w:trHeight w:val="299"/>
      </w:trPr>
      <w:tc>
        <w:tcPr>
          <w:tcW w:w="9923" w:type="dxa"/>
          <w:vAlign w:val="center"/>
        </w:tcPr>
        <w:p w14:paraId="68A28960" w14:textId="77777777" w:rsidR="00C001DA" w:rsidRPr="00AA7A46" w:rsidRDefault="00AA7A46" w:rsidP="006A5F48">
          <w:pPr>
            <w:pStyle w:val="Encabezado"/>
            <w:jc w:val="center"/>
            <w:rPr>
              <w:rFonts w:ascii="Arial" w:hAnsi="Arial" w:cs="Arial"/>
              <w:color w:val="808080" w:themeColor="background1" w:themeShade="80"/>
              <w:sz w:val="28"/>
              <w:lang w:val="it-IT"/>
            </w:rPr>
          </w:pPr>
          <w:r w:rsidRPr="00E42FC7">
            <w:rPr>
              <w:noProof/>
            </w:rPr>
            <w:drawing>
              <wp:anchor distT="0" distB="0" distL="114300" distR="114300" simplePos="0" relativeHeight="251591680" behindDoc="0" locked="0" layoutInCell="1" allowOverlap="1" wp14:anchorId="282605BD" wp14:editId="55B6E60C">
                <wp:simplePos x="0" y="0"/>
                <wp:positionH relativeFrom="column">
                  <wp:posOffset>4881245</wp:posOffset>
                </wp:positionH>
                <wp:positionV relativeFrom="paragraph">
                  <wp:posOffset>162560</wp:posOffset>
                </wp:positionV>
                <wp:extent cx="1614170" cy="229235"/>
                <wp:effectExtent l="0" t="0" r="5080" b="0"/>
                <wp:wrapNone/>
                <wp:docPr id="2" name="Picture 2" descr="C:\Users\60034810\Downloads\vintage_minimalist_art-wallpaper-2560x144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60034810\Downloads\vintage_minimalist_art-wallpaper-2560x1440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clrChange>
                            <a:clrFrom>
                              <a:srgbClr val="1F1F1F"/>
                            </a:clrFrom>
                            <a:clrTo>
                              <a:srgbClr val="1F1F1F">
                                <a:alpha val="0"/>
                              </a:srgbClr>
                            </a:clrTo>
                          </a:clrChange>
                          <a:duotone>
                            <a:schemeClr val="accent3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944" r="31510" b="61282"/>
                        <a:stretch/>
                      </pic:blipFill>
                      <pic:spPr bwMode="auto">
                        <a:xfrm flipH="1">
                          <a:off x="0" y="0"/>
                          <a:ext cx="161417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C001DA" w:rsidRPr="00F873AA" w14:paraId="3D14F5F8" w14:textId="77777777" w:rsidTr="00AA7A46">
      <w:trPr>
        <w:trHeight w:val="299"/>
      </w:trPr>
      <w:tc>
        <w:tcPr>
          <w:tcW w:w="9923" w:type="dxa"/>
          <w:vAlign w:val="center"/>
        </w:tcPr>
        <w:p w14:paraId="621E3CF2" w14:textId="42D48598" w:rsidR="00C001DA" w:rsidRPr="00AA7A46" w:rsidRDefault="00C001DA" w:rsidP="00A910A0">
          <w:pPr>
            <w:pStyle w:val="Encabezado"/>
            <w:rPr>
              <w:color w:val="808080" w:themeColor="background1" w:themeShade="80"/>
              <w:lang w:val="it-IT"/>
            </w:rPr>
          </w:pPr>
          <w:r w:rsidRPr="00AA7A46">
            <w:rPr>
              <w:rFonts w:ascii="Arial" w:hAnsi="Arial" w:cs="Arial"/>
              <w:color w:val="808080" w:themeColor="background1" w:themeShade="80"/>
              <w:sz w:val="28"/>
              <w:lang w:val="it-IT"/>
            </w:rPr>
            <w:t xml:space="preserve"> </w:t>
          </w:r>
          <w:sdt>
            <w:sdtPr>
              <w:rPr>
                <w:rFonts w:ascii="Arial" w:hAnsi="Arial" w:cs="Arial"/>
                <w:color w:val="808080" w:themeColor="background1" w:themeShade="80"/>
                <w:sz w:val="24"/>
                <w:lang w:val="it-IT"/>
              </w:rPr>
              <w:alias w:val="Autor"/>
              <w:id w:val="882991322"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1A0334">
                <w:rPr>
                  <w:rFonts w:ascii="Arial" w:hAnsi="Arial" w:cs="Arial"/>
                  <w:color w:val="808080" w:themeColor="background1" w:themeShade="80"/>
                  <w:sz w:val="24"/>
                  <w:lang w:val="it-IT"/>
                </w:rPr>
                <w:t>Sánchez Cobeña Cristóbal Andrés</w:t>
              </w:r>
            </w:sdtContent>
          </w:sdt>
          <w:r w:rsidRP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t xml:space="preserve"> </w:t>
          </w:r>
          <w:r w:rsid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t xml:space="preserve">       </w:t>
          </w:r>
          <w:r w:rsidRP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t xml:space="preserve">            </w:t>
          </w:r>
          <w:r w:rsidR="00A910A0" w:rsidRP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t xml:space="preserve"> </w:t>
          </w:r>
          <w:r w:rsidRP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t xml:space="preserve">        </w:t>
          </w:r>
          <w:r w:rsidR="00A910A0" w:rsidRP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t xml:space="preserve">          </w:t>
          </w:r>
          <w:r w:rsidRP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t xml:space="preserve">                                                              </w:t>
          </w:r>
          <w:r w:rsidR="00A910A0" w:rsidRP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t xml:space="preserve">     </w:t>
          </w:r>
          <w:r w:rsidRP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t xml:space="preserve">         </w:t>
          </w:r>
          <w:r w:rsidRP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fldChar w:fldCharType="begin"/>
          </w:r>
          <w:r w:rsidRP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instrText xml:space="preserve"> PAGE   \* MERGEFORMAT </w:instrText>
          </w:r>
          <w:r w:rsidRPr="00AA7A46">
            <w:rPr>
              <w:rFonts w:ascii="Arial" w:hAnsi="Arial" w:cs="Arial"/>
              <w:color w:val="808080" w:themeColor="background1" w:themeShade="80"/>
              <w:sz w:val="24"/>
              <w:lang w:val="it-IT"/>
            </w:rPr>
            <w:fldChar w:fldCharType="separate"/>
          </w:r>
          <w:r w:rsidR="008E16E0">
            <w:rPr>
              <w:rFonts w:ascii="Arial" w:hAnsi="Arial" w:cs="Arial"/>
              <w:noProof/>
              <w:color w:val="808080" w:themeColor="background1" w:themeShade="80"/>
              <w:sz w:val="24"/>
              <w:lang w:val="it-IT"/>
            </w:rPr>
            <w:t>2</w:t>
          </w:r>
          <w:r w:rsidRPr="00AA7A46">
            <w:rPr>
              <w:rFonts w:ascii="Arial" w:hAnsi="Arial" w:cs="Arial"/>
              <w:noProof/>
              <w:color w:val="808080" w:themeColor="background1" w:themeShade="80"/>
              <w:sz w:val="24"/>
              <w:lang w:val="it-IT"/>
            </w:rPr>
            <w:fldChar w:fldCharType="end"/>
          </w:r>
        </w:p>
      </w:tc>
    </w:tr>
  </w:tbl>
  <w:p w14:paraId="682CEDB4" w14:textId="77777777" w:rsidR="00957460" w:rsidRDefault="0095746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EA56C" w14:textId="77777777" w:rsidR="00C001DA" w:rsidRDefault="00C001DA">
    <w:pPr>
      <w:pStyle w:val="Piedepgina"/>
    </w:pPr>
    <w:r>
      <w:rPr>
        <w:noProof/>
        <w:lang w:eastAsia="es-AR"/>
      </w:rPr>
      <w:drawing>
        <wp:anchor distT="0" distB="0" distL="114300" distR="114300" simplePos="0" relativeHeight="251661824" behindDoc="1" locked="0" layoutInCell="1" allowOverlap="1" wp14:anchorId="64A431A6" wp14:editId="0A119E9A">
          <wp:simplePos x="0" y="0"/>
          <wp:positionH relativeFrom="column">
            <wp:posOffset>7030085</wp:posOffset>
          </wp:positionH>
          <wp:positionV relativeFrom="paragraph">
            <wp:posOffset>-3659505</wp:posOffset>
          </wp:positionV>
          <wp:extent cx="7604760" cy="5331460"/>
          <wp:effectExtent l="19050" t="0" r="0" b="0"/>
          <wp:wrapNone/>
          <wp:docPr id="19" name="Imagen 2" descr="http://hdwallpapers.lt/wallpaper/abstract_red_swirls_white_backdrop_3d_and_hd-wallpaper-20537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://hdwallpapers.lt/wallpaper/abstract_red_swirls_white_backdrop_3d_and_hd-wallpaper-205370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4760" cy="53314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6C8D07" w14:textId="77777777" w:rsidR="00E87FDF" w:rsidRDefault="00E87FDF" w:rsidP="006B6475">
      <w:pPr>
        <w:spacing w:after="0" w:line="240" w:lineRule="auto"/>
      </w:pPr>
      <w:r>
        <w:separator/>
      </w:r>
    </w:p>
    <w:p w14:paraId="166AFE6B" w14:textId="77777777" w:rsidR="00E87FDF" w:rsidRDefault="00E87FDF"/>
    <w:p w14:paraId="21AEFD2E" w14:textId="77777777" w:rsidR="00E87FDF" w:rsidRDefault="00E87FDF"/>
  </w:footnote>
  <w:footnote w:type="continuationSeparator" w:id="0">
    <w:p w14:paraId="41658F4C" w14:textId="77777777" w:rsidR="00E87FDF" w:rsidRDefault="00E87FDF" w:rsidP="006B6475">
      <w:pPr>
        <w:spacing w:after="0" w:line="240" w:lineRule="auto"/>
      </w:pPr>
      <w:r>
        <w:continuationSeparator/>
      </w:r>
    </w:p>
    <w:p w14:paraId="70373158" w14:textId="77777777" w:rsidR="00E87FDF" w:rsidRDefault="00E87FDF"/>
    <w:p w14:paraId="106CFBE7" w14:textId="77777777" w:rsidR="00E87FDF" w:rsidRDefault="00E87F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100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01"/>
    </w:tblGrid>
    <w:tr w:rsidR="00C001DA" w14:paraId="5A7AFA54" w14:textId="77777777" w:rsidTr="006A5F48">
      <w:trPr>
        <w:trHeight w:val="516"/>
      </w:trPr>
      <w:tc>
        <w:tcPr>
          <w:tcW w:w="10001" w:type="dxa"/>
        </w:tcPr>
        <w:p w14:paraId="011695BC" w14:textId="77777777" w:rsidR="00C001DA" w:rsidRPr="00B35300" w:rsidRDefault="00BD4EA0" w:rsidP="00AE0282">
          <w:pPr>
            <w:pStyle w:val="Encabezado"/>
            <w:jc w:val="right"/>
            <w:rPr>
              <w:lang w:val="it-IT"/>
            </w:rPr>
          </w:pPr>
          <w:r w:rsidRPr="00E42FC7">
            <w:rPr>
              <w:noProof/>
            </w:rPr>
            <w:drawing>
              <wp:anchor distT="0" distB="0" distL="114300" distR="114300" simplePos="0" relativeHeight="251608064" behindDoc="0" locked="0" layoutInCell="1" allowOverlap="1" wp14:anchorId="3C460545" wp14:editId="654503B4">
                <wp:simplePos x="0" y="0"/>
                <wp:positionH relativeFrom="column">
                  <wp:posOffset>4758690</wp:posOffset>
                </wp:positionH>
                <wp:positionV relativeFrom="paragraph">
                  <wp:posOffset>-8146</wp:posOffset>
                </wp:positionV>
                <wp:extent cx="1614170" cy="229707"/>
                <wp:effectExtent l="0" t="0" r="5080" b="0"/>
                <wp:wrapNone/>
                <wp:docPr id="4" name="Picture 4" descr="C:\Users\60034810\Downloads\vintage_minimalist_art-wallpaper-2560x144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60034810\Downloads\vintage_minimalist_art-wallpaper-2560x1440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clrChange>
                            <a:clrFrom>
                              <a:srgbClr val="1F1F1F"/>
                            </a:clrFrom>
                            <a:clrTo>
                              <a:srgbClr val="1F1F1F">
                                <a:alpha val="0"/>
                              </a:srgbClr>
                            </a:clrTo>
                          </a:clrChange>
                          <a:duotone>
                            <a:schemeClr val="accent3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642" t="69610" r="21868" b="-3384"/>
                        <a:stretch/>
                      </pic:blipFill>
                      <pic:spPr bwMode="auto">
                        <a:xfrm flipH="1">
                          <a:off x="0" y="0"/>
                          <a:ext cx="1614170" cy="2297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C001DA" w:rsidRPr="00A910A0" w14:paraId="160CCF34" w14:textId="77777777" w:rsidTr="006A5F48">
      <w:trPr>
        <w:trHeight w:val="454"/>
      </w:trPr>
      <w:tc>
        <w:tcPr>
          <w:tcW w:w="10001" w:type="dxa"/>
        </w:tcPr>
        <w:p w14:paraId="3AE248BA" w14:textId="77777777" w:rsidR="00C001DA" w:rsidRPr="00A910A0" w:rsidRDefault="00BD4EA0" w:rsidP="006A5F48">
          <w:pPr>
            <w:pStyle w:val="Encabezado"/>
            <w:jc w:val="right"/>
            <w:rPr>
              <w:color w:val="FFFFFF" w:themeColor="background1"/>
              <w:lang w:val="it-IT"/>
            </w:rPr>
          </w:pPr>
          <w:r w:rsidRPr="00E42FC7">
            <w:rPr>
              <w:noProof/>
            </w:rPr>
            <w:drawing>
              <wp:anchor distT="0" distB="0" distL="114300" distR="114300" simplePos="0" relativeHeight="251609088" behindDoc="0" locked="0" layoutInCell="1" allowOverlap="1" wp14:anchorId="23ABEFDA" wp14:editId="161D4169">
                <wp:simplePos x="0" y="0"/>
                <wp:positionH relativeFrom="column">
                  <wp:posOffset>6147752</wp:posOffset>
                </wp:positionH>
                <wp:positionV relativeFrom="paragraph">
                  <wp:posOffset>88692</wp:posOffset>
                </wp:positionV>
                <wp:extent cx="588645" cy="237490"/>
                <wp:effectExtent l="4128" t="0" r="6032" b="0"/>
                <wp:wrapNone/>
                <wp:docPr id="3" name="Picture 3" descr="C:\Users\60034810\Downloads\vintage_minimalist_art-wallpaper-2560x144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60034810\Downloads\vintage_minimalist_art-wallpaper-2560x1440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clrChange>
                            <a:clrFrom>
                              <a:srgbClr val="1F1F1F"/>
                            </a:clrFrom>
                            <a:clrTo>
                              <a:srgbClr val="1F1F1F">
                                <a:alpha val="0"/>
                              </a:srgbClr>
                            </a:clrTo>
                          </a:clrChange>
                          <a:duotone>
                            <a:schemeClr val="accent3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" t="37277" r="74647" b="27722"/>
                        <a:stretch/>
                      </pic:blipFill>
                      <pic:spPr bwMode="auto">
                        <a:xfrm rot="5400000" flipV="1">
                          <a:off x="0" y="0"/>
                          <a:ext cx="58864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sdt>
            <w:sdtPr>
              <w:rPr>
                <w:rFonts w:ascii="Arial" w:hAnsi="Arial" w:cs="Arial"/>
                <w:color w:val="F69200" w:themeColor="accent3"/>
                <w:sz w:val="26"/>
                <w:szCs w:val="26"/>
                <w:lang w:val="it-IT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alias w:val="Título"/>
              <w:id w:val="-1744167244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8A2EE5">
                <w:rPr>
                  <w:rFonts w:ascii="Arial" w:hAnsi="Arial" w:cs="Arial"/>
                  <w:color w:val="F69200" w:themeColor="accent3"/>
                  <w:sz w:val="26"/>
                  <w:szCs w:val="26"/>
                  <w:lang w:val="it-IT"/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Manual Técnico</w:t>
              </w:r>
            </w:sdtContent>
          </w:sdt>
        </w:p>
      </w:tc>
    </w:tr>
  </w:tbl>
  <w:p w14:paraId="0475CA3F" w14:textId="77777777" w:rsidR="00C001DA" w:rsidRDefault="00BD4EA0">
    <w:pPr>
      <w:pStyle w:val="Encabezado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588608" behindDoc="0" locked="0" layoutInCell="1" allowOverlap="1" wp14:anchorId="7B6309FF" wp14:editId="218365F6">
              <wp:simplePos x="0" y="0"/>
              <wp:positionH relativeFrom="column">
                <wp:posOffset>-387012</wp:posOffset>
              </wp:positionH>
              <wp:positionV relativeFrom="paragraph">
                <wp:posOffset>-808165</wp:posOffset>
              </wp:positionV>
              <wp:extent cx="71755" cy="10758549"/>
              <wp:effectExtent l="0" t="0" r="4445" b="5080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755" cy="10758549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A87E7A" id="Rectangle 30" o:spid="_x0000_s1026" style="position:absolute;margin-left:-30.45pt;margin-top:-63.65pt;width:5.65pt;height:847.1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" fillcolor="#d7e7f0 [660]" stroked="f" strokeweight="2pt"/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587584" behindDoc="0" locked="0" layoutInCell="1" allowOverlap="1" wp14:anchorId="48EB5E9D" wp14:editId="08999B7C">
              <wp:simplePos x="0" y="0"/>
              <wp:positionH relativeFrom="column">
                <wp:posOffset>-505765</wp:posOffset>
              </wp:positionH>
              <wp:positionV relativeFrom="paragraph">
                <wp:posOffset>-831916</wp:posOffset>
              </wp:positionV>
              <wp:extent cx="168275" cy="10782300"/>
              <wp:effectExtent l="0" t="0" r="3175" b="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275" cy="1078230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ABF275" id="Rectangle 28" o:spid="_x0000_s1026" style="position:absolute;margin-left:-39.8pt;margin-top:-65.5pt;width:13.25pt;height:849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" fillcolor="#fec306 [3208]" stroked="f" strokeweight="2pt"/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586560" behindDoc="0" locked="0" layoutInCell="1" allowOverlap="1" wp14:anchorId="07EE8D7C" wp14:editId="65B692AE">
              <wp:simplePos x="0" y="0"/>
              <wp:positionH relativeFrom="column">
                <wp:posOffset>-683895</wp:posOffset>
              </wp:positionH>
              <wp:positionV relativeFrom="paragraph">
                <wp:posOffset>-831916</wp:posOffset>
              </wp:positionV>
              <wp:extent cx="360680" cy="10782795"/>
              <wp:effectExtent l="0" t="0" r="127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680" cy="1078279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6116D9" id="Rectangle 27" o:spid="_x0000_s1026" style="position:absolute;margin-left:-53.85pt;margin-top:-65.5pt;width:28.4pt;height:849.05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" fillcolor="#f69200 [3206]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FB75F1"/>
    <w:multiLevelType w:val="hybridMultilevel"/>
    <w:tmpl w:val="B6B84F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AR" w:vendorID="64" w:dllVersion="0" w:nlCheck="1" w:checkStyle="0"/>
  <w:activeWritingStyle w:appName="MSWord" w:lang="es-ES" w:vendorID="64" w:dllVersion="0" w:nlCheck="1" w:checkStyle="0"/>
  <w:activeWritingStyle w:appName="MSWord" w:lang="es-EC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314"/>
    <w:rsid w:val="00033052"/>
    <w:rsid w:val="0008465E"/>
    <w:rsid w:val="0008470B"/>
    <w:rsid w:val="00094A79"/>
    <w:rsid w:val="000A7EB1"/>
    <w:rsid w:val="000C058D"/>
    <w:rsid w:val="000E46A3"/>
    <w:rsid w:val="000F3637"/>
    <w:rsid w:val="00113FEF"/>
    <w:rsid w:val="00165CFA"/>
    <w:rsid w:val="001A0334"/>
    <w:rsid w:val="001C439E"/>
    <w:rsid w:val="002010B1"/>
    <w:rsid w:val="00215F5A"/>
    <w:rsid w:val="00217B73"/>
    <w:rsid w:val="002208D9"/>
    <w:rsid w:val="00221232"/>
    <w:rsid w:val="0025094C"/>
    <w:rsid w:val="0027361D"/>
    <w:rsid w:val="0029176E"/>
    <w:rsid w:val="002B4017"/>
    <w:rsid w:val="00304073"/>
    <w:rsid w:val="003059E5"/>
    <w:rsid w:val="003318B7"/>
    <w:rsid w:val="00332D1E"/>
    <w:rsid w:val="00345CB9"/>
    <w:rsid w:val="00432F7D"/>
    <w:rsid w:val="00447106"/>
    <w:rsid w:val="00487322"/>
    <w:rsid w:val="0049523E"/>
    <w:rsid w:val="004A5314"/>
    <w:rsid w:val="004D57B2"/>
    <w:rsid w:val="004E24BD"/>
    <w:rsid w:val="0053624F"/>
    <w:rsid w:val="00546DCC"/>
    <w:rsid w:val="00553954"/>
    <w:rsid w:val="00576B14"/>
    <w:rsid w:val="005A4047"/>
    <w:rsid w:val="005C6A62"/>
    <w:rsid w:val="005D43A9"/>
    <w:rsid w:val="005E008D"/>
    <w:rsid w:val="005F5700"/>
    <w:rsid w:val="00613AEA"/>
    <w:rsid w:val="00615C25"/>
    <w:rsid w:val="006571B0"/>
    <w:rsid w:val="00657418"/>
    <w:rsid w:val="006915EC"/>
    <w:rsid w:val="006A26C8"/>
    <w:rsid w:val="006A5F48"/>
    <w:rsid w:val="006B4A43"/>
    <w:rsid w:val="006B6475"/>
    <w:rsid w:val="006D29E1"/>
    <w:rsid w:val="007022A6"/>
    <w:rsid w:val="00751268"/>
    <w:rsid w:val="007742DF"/>
    <w:rsid w:val="00775A99"/>
    <w:rsid w:val="007B7BBB"/>
    <w:rsid w:val="007D01F7"/>
    <w:rsid w:val="00816E5B"/>
    <w:rsid w:val="0086428F"/>
    <w:rsid w:val="008A2EE5"/>
    <w:rsid w:val="008A6151"/>
    <w:rsid w:val="008A6BEB"/>
    <w:rsid w:val="008D12FE"/>
    <w:rsid w:val="008E16E0"/>
    <w:rsid w:val="008F1CFF"/>
    <w:rsid w:val="008F68CD"/>
    <w:rsid w:val="00923642"/>
    <w:rsid w:val="00926740"/>
    <w:rsid w:val="00952096"/>
    <w:rsid w:val="00957460"/>
    <w:rsid w:val="00983878"/>
    <w:rsid w:val="009A1770"/>
    <w:rsid w:val="009A69B7"/>
    <w:rsid w:val="009B42D2"/>
    <w:rsid w:val="009D6F39"/>
    <w:rsid w:val="009F350A"/>
    <w:rsid w:val="00A06702"/>
    <w:rsid w:val="00A268AA"/>
    <w:rsid w:val="00A31053"/>
    <w:rsid w:val="00A40FB8"/>
    <w:rsid w:val="00A42F53"/>
    <w:rsid w:val="00A74518"/>
    <w:rsid w:val="00A8046A"/>
    <w:rsid w:val="00A910A0"/>
    <w:rsid w:val="00AA7A46"/>
    <w:rsid w:val="00AB4BE4"/>
    <w:rsid w:val="00AC65EB"/>
    <w:rsid w:val="00AE0282"/>
    <w:rsid w:val="00B04025"/>
    <w:rsid w:val="00B2163C"/>
    <w:rsid w:val="00B24233"/>
    <w:rsid w:val="00B35300"/>
    <w:rsid w:val="00B636DE"/>
    <w:rsid w:val="00B901AC"/>
    <w:rsid w:val="00BA33D1"/>
    <w:rsid w:val="00BA3EEF"/>
    <w:rsid w:val="00BD1CC5"/>
    <w:rsid w:val="00BD4EA0"/>
    <w:rsid w:val="00BE4AA3"/>
    <w:rsid w:val="00BF4B6A"/>
    <w:rsid w:val="00C001DA"/>
    <w:rsid w:val="00C012B6"/>
    <w:rsid w:val="00C37DF7"/>
    <w:rsid w:val="00C926AF"/>
    <w:rsid w:val="00CB560F"/>
    <w:rsid w:val="00CC717C"/>
    <w:rsid w:val="00CD5596"/>
    <w:rsid w:val="00D42E04"/>
    <w:rsid w:val="00D510B0"/>
    <w:rsid w:val="00D564EE"/>
    <w:rsid w:val="00D9420E"/>
    <w:rsid w:val="00E42FC7"/>
    <w:rsid w:val="00E65350"/>
    <w:rsid w:val="00E87FDF"/>
    <w:rsid w:val="00E9533F"/>
    <w:rsid w:val="00EA1C24"/>
    <w:rsid w:val="00EC45DE"/>
    <w:rsid w:val="00ED113E"/>
    <w:rsid w:val="00EE46CD"/>
    <w:rsid w:val="00F23F7E"/>
    <w:rsid w:val="00F45ED1"/>
    <w:rsid w:val="00F4776B"/>
    <w:rsid w:val="00F73A60"/>
    <w:rsid w:val="00F873AA"/>
    <w:rsid w:val="00F92E05"/>
    <w:rsid w:val="00FA2996"/>
    <w:rsid w:val="00FA397F"/>
    <w:rsid w:val="00FC07D0"/>
    <w:rsid w:val="00FF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7D53EBA"/>
  <w15:docId w15:val="{CA13D7FC-37D3-46F5-AF2F-F9601E94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F48"/>
    <w:pPr>
      <w:keepNext/>
      <w:keepLines/>
      <w:pBdr>
        <w:bottom w:val="single" w:sz="12" w:space="1" w:color="E1EA9F" w:themeColor="accent2" w:themeTint="66"/>
      </w:pBdr>
      <w:spacing w:before="480" w:after="240"/>
      <w:outlineLvl w:val="0"/>
    </w:pPr>
    <w:rPr>
      <w:rFonts w:eastAsiaTheme="majorEastAsia" w:cstheme="majorBidi"/>
      <w:b/>
      <w:bCs/>
      <w:color w:val="FEC306" w:themeColor="accent5"/>
      <w:sz w:val="36"/>
      <w:szCs w:val="28"/>
      <w:lang w:eastAsia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5F48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A6B727" w:themeColor="accent2"/>
      <w:sz w:val="28"/>
      <w:szCs w:val="26"/>
      <w:lang w:eastAsia="es-A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5F48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7B881D" w:themeColor="accent2" w:themeShade="BF"/>
      <w:sz w:val="24"/>
      <w:lang w:eastAsia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F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6B727" w:themeColor="accen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B6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47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B6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475"/>
  </w:style>
  <w:style w:type="paragraph" w:styleId="Piedepgina">
    <w:name w:val="footer"/>
    <w:basedOn w:val="Normal"/>
    <w:link w:val="PiedepginaCar"/>
    <w:uiPriority w:val="99"/>
    <w:unhideWhenUsed/>
    <w:rsid w:val="006B6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475"/>
  </w:style>
  <w:style w:type="table" w:styleId="Tablaconcuadrcula">
    <w:name w:val="Table Grid"/>
    <w:basedOn w:val="Tablanormal"/>
    <w:uiPriority w:val="59"/>
    <w:rsid w:val="006B6475"/>
    <w:pPr>
      <w:spacing w:after="0" w:line="240" w:lineRule="auto"/>
    </w:pPr>
    <w:rPr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6A5F48"/>
    <w:rPr>
      <w:rFonts w:eastAsiaTheme="majorEastAsia" w:cstheme="majorBidi"/>
      <w:b/>
      <w:bCs/>
      <w:color w:val="FEC306" w:themeColor="accent5"/>
      <w:sz w:val="36"/>
      <w:szCs w:val="2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A5F48"/>
    <w:rPr>
      <w:rFonts w:eastAsiaTheme="majorEastAsia" w:cstheme="majorBidi"/>
      <w:b/>
      <w:bCs/>
      <w:color w:val="A6B727" w:themeColor="accent2"/>
      <w:sz w:val="28"/>
      <w:szCs w:val="2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A5F48"/>
    <w:rPr>
      <w:rFonts w:eastAsiaTheme="majorEastAsia" w:cstheme="majorBidi"/>
      <w:b/>
      <w:bCs/>
      <w:color w:val="7B881D" w:themeColor="accent2" w:themeShade="BF"/>
      <w:sz w:val="24"/>
      <w:lang w:eastAsia="es-AR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B647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6B6475"/>
    <w:pPr>
      <w:spacing w:after="100"/>
    </w:pPr>
    <w:rPr>
      <w:lang w:eastAsia="es-AR"/>
    </w:rPr>
  </w:style>
  <w:style w:type="paragraph" w:styleId="TDC2">
    <w:name w:val="toc 2"/>
    <w:basedOn w:val="Normal"/>
    <w:next w:val="Normal"/>
    <w:autoRedefine/>
    <w:uiPriority w:val="39"/>
    <w:unhideWhenUsed/>
    <w:rsid w:val="006B6475"/>
    <w:pPr>
      <w:spacing w:after="100"/>
      <w:ind w:left="220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6B6475"/>
    <w:pPr>
      <w:spacing w:after="100"/>
      <w:ind w:left="440"/>
    </w:pPr>
    <w:rPr>
      <w:lang w:eastAsia="es-AR"/>
    </w:rPr>
  </w:style>
  <w:style w:type="character" w:styleId="Hipervnculo">
    <w:name w:val="Hyperlink"/>
    <w:basedOn w:val="Fuentedeprrafopredeter"/>
    <w:uiPriority w:val="99"/>
    <w:unhideWhenUsed/>
    <w:rsid w:val="006B6475"/>
    <w:rPr>
      <w:color w:val="F59E00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613AEA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6A5F48"/>
    <w:pPr>
      <w:spacing w:after="300" w:line="240" w:lineRule="auto"/>
      <w:contextualSpacing/>
    </w:pPr>
    <w:rPr>
      <w:rFonts w:eastAsiaTheme="majorEastAsia" w:cstheme="majorBidi"/>
      <w:color w:val="7B881D" w:themeColor="accent2" w:themeShade="BF"/>
      <w:spacing w:val="5"/>
      <w:kern w:val="28"/>
      <w:sz w:val="1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6A5F48"/>
    <w:rPr>
      <w:rFonts w:eastAsiaTheme="majorEastAsia" w:cstheme="majorBidi"/>
      <w:color w:val="7B881D" w:themeColor="accent2" w:themeShade="BF"/>
      <w:spacing w:val="5"/>
      <w:kern w:val="28"/>
      <w:sz w:val="144"/>
      <w:szCs w:val="5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F48"/>
    <w:rPr>
      <w:rFonts w:asciiTheme="majorHAnsi" w:eastAsiaTheme="majorEastAsia" w:hAnsiTheme="majorHAnsi" w:cstheme="majorBidi"/>
      <w:b/>
      <w:bCs/>
      <w:i/>
      <w:iCs/>
      <w:color w:val="A6B727" w:themeColor="accent2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F48"/>
    <w:pPr>
      <w:numPr>
        <w:ilvl w:val="1"/>
      </w:numPr>
    </w:pPr>
    <w:rPr>
      <w:rFonts w:asciiTheme="majorHAnsi" w:eastAsiaTheme="majorEastAsia" w:hAnsiTheme="majorHAnsi" w:cstheme="majorBidi"/>
      <w:i/>
      <w:iCs/>
      <w:color w:val="A6B727" w:themeColor="accent2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6A5F48"/>
    <w:rPr>
      <w:rFonts w:asciiTheme="majorHAnsi" w:eastAsiaTheme="majorEastAsia" w:hAnsiTheme="majorHAnsi" w:cstheme="majorBidi"/>
      <w:i/>
      <w:iCs/>
      <w:color w:val="A6B727" w:themeColor="accent2"/>
      <w:spacing w:val="15"/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6A5F48"/>
    <w:rPr>
      <w:b/>
      <w:bCs/>
      <w:i/>
      <w:iCs/>
      <w:color w:val="F69200" w:themeColor="accent3"/>
    </w:rPr>
  </w:style>
  <w:style w:type="paragraph" w:styleId="Prrafodelista">
    <w:name w:val="List Paragraph"/>
    <w:basedOn w:val="Normal"/>
    <w:uiPriority w:val="34"/>
    <w:qFormat/>
    <w:rsid w:val="008A2EE5"/>
    <w:pPr>
      <w:spacing w:after="160" w:line="259" w:lineRule="auto"/>
      <w:ind w:left="720"/>
      <w:contextualSpacing/>
    </w:pPr>
    <w:rPr>
      <w:rFonts w:eastAsiaTheme="minorHAnsi"/>
      <w:lang w:val="es-EC" w:eastAsia="en-U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A2E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A2EE5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8A2EE5"/>
    <w:rPr>
      <w:color w:val="B2B2B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2EE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4.png"/><Relationship Id="rId42" Type="http://schemas.openxmlformats.org/officeDocument/2006/relationships/customXml" Target="ink/ink8.xml"/><Relationship Id="rId47" Type="http://schemas.openxmlformats.org/officeDocument/2006/relationships/customXml" Target="ink/ink10.xml"/><Relationship Id="rId63" Type="http://schemas.openxmlformats.org/officeDocument/2006/relationships/image" Target="media/image24.png"/><Relationship Id="rId68" Type="http://schemas.openxmlformats.org/officeDocument/2006/relationships/image" Target="media/image29.png"/><Relationship Id="rId16" Type="http://schemas.openxmlformats.org/officeDocument/2006/relationships/hyperlink" Target="http://getbootstrap.com/docs/4.0/getting-started/download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7.png"/><Relationship Id="rId32" Type="http://schemas.openxmlformats.org/officeDocument/2006/relationships/customXml" Target="ink/ink3.xml"/><Relationship Id="rId37" Type="http://schemas.openxmlformats.org/officeDocument/2006/relationships/image" Target="media/image15.png"/><Relationship Id="rId40" Type="http://schemas.openxmlformats.org/officeDocument/2006/relationships/customXml" Target="ink/ink7.xml"/><Relationship Id="rId45" Type="http://schemas.openxmlformats.org/officeDocument/2006/relationships/customXml" Target="ink/ink9.xml"/><Relationship Id="rId53" Type="http://schemas.openxmlformats.org/officeDocument/2006/relationships/hyperlink" Target="https://devcenter.heroku.com/articles/heroku-cli" TargetMode="External"/><Relationship Id="rId58" Type="http://schemas.openxmlformats.org/officeDocument/2006/relationships/hyperlink" Target="https://cli-assets.heroku.com/heroku-cli/channels/stable/heroku-cli-x86.exe" TargetMode="External"/><Relationship Id="rId66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hyperlink" Target="https://devcenter.heroku.com/articles/getting-started-with-python" TargetMode="External"/><Relationship Id="rId19" Type="http://schemas.openxmlformats.org/officeDocument/2006/relationships/hyperlink" Target="https://jquery.com/download/" TargetMode="External"/><Relationship Id="rId14" Type="http://schemas.openxmlformats.org/officeDocument/2006/relationships/hyperlink" Target="https://github.com/django/django.git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customXml" Target="ink/ink2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image" Target="media/image21.png"/><Relationship Id="rId56" Type="http://schemas.openxmlformats.org/officeDocument/2006/relationships/hyperlink" Target="https://cli-assets.heroku.com/heroku-cli/channels/stable/heroku-cli.pkg" TargetMode="External"/><Relationship Id="rId64" Type="http://schemas.openxmlformats.org/officeDocument/2006/relationships/image" Target="media/image25.png"/><Relationship Id="rId69" Type="http://schemas.openxmlformats.org/officeDocument/2006/relationships/image" Target="media/image30.png"/><Relationship Id="rId77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hyperlink" Target="https://devcenter.heroku.com/articles/heroku-cli" TargetMode="External"/><Relationship Id="rId72" Type="http://schemas.openxmlformats.org/officeDocument/2006/relationships/image" Target="media/image33.png"/><Relationship Id="rId3" Type="http://schemas.openxmlformats.org/officeDocument/2006/relationships/numbering" Target="numbering.xml"/><Relationship Id="rId12" Type="http://schemas.openxmlformats.org/officeDocument/2006/relationships/hyperlink" Target="https://www.python.org/downloads/release/python-2713/" TargetMode="External"/><Relationship Id="rId17" Type="http://schemas.openxmlformats.org/officeDocument/2006/relationships/hyperlink" Target="https://fonts.googleapis.com/css?family=Montserrat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3.png"/><Relationship Id="rId38" Type="http://schemas.openxmlformats.org/officeDocument/2006/relationships/customXml" Target="ink/ink6.xml"/><Relationship Id="rId46" Type="http://schemas.openxmlformats.org/officeDocument/2006/relationships/image" Target="media/image20.png"/><Relationship Id="rId59" Type="http://schemas.openxmlformats.org/officeDocument/2006/relationships/hyperlink" Target="https://cli-assets.heroku.com/heroku-cli/channels/stable/heroku-cli-x64.exe" TargetMode="External"/><Relationship Id="rId67" Type="http://schemas.openxmlformats.org/officeDocument/2006/relationships/image" Target="media/image28.png"/><Relationship Id="rId20" Type="http://schemas.openxmlformats.org/officeDocument/2006/relationships/hyperlink" Target="https://www.jetbrains.com/pycharm/documentation/" TargetMode="External"/><Relationship Id="rId41" Type="http://schemas.openxmlformats.org/officeDocument/2006/relationships/image" Target="media/image17.png"/><Relationship Id="rId54" Type="http://schemas.openxmlformats.org/officeDocument/2006/relationships/hyperlink" Target="https://devcenter.heroku.com/articles/heroku-cli" TargetMode="External"/><Relationship Id="rId62" Type="http://schemas.openxmlformats.org/officeDocument/2006/relationships/hyperlink" Target="https://signup.heroku.com/dc" TargetMode="External"/><Relationship Id="rId70" Type="http://schemas.openxmlformats.org/officeDocument/2006/relationships/image" Target="media/image31.pn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jetbrains.com/pycharm/download/%23section=windows" TargetMode="External"/><Relationship Id="rId23" Type="http://schemas.openxmlformats.org/officeDocument/2006/relationships/image" Target="media/image6.png"/><Relationship Id="rId28" Type="http://schemas.openxmlformats.org/officeDocument/2006/relationships/customXml" Target="ink/ink1.xml"/><Relationship Id="rId36" Type="http://schemas.openxmlformats.org/officeDocument/2006/relationships/customXml" Target="ink/ink5.xml"/><Relationship Id="rId49" Type="http://schemas.openxmlformats.org/officeDocument/2006/relationships/image" Target="media/image22.png"/><Relationship Id="rId57" Type="http://schemas.openxmlformats.org/officeDocument/2006/relationships/hyperlink" Target="https://devcenter.heroku.com/articles/heroku-cli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2.png"/><Relationship Id="rId44" Type="http://schemas.openxmlformats.org/officeDocument/2006/relationships/image" Target="media/image19.png"/><Relationship Id="rId52" Type="http://schemas.openxmlformats.org/officeDocument/2006/relationships/hyperlink" Target="https://devcenter.heroku.com/articles/heroku-cli" TargetMode="External"/><Relationship Id="rId60" Type="http://schemas.openxmlformats.org/officeDocument/2006/relationships/hyperlink" Target="https://devcenter.heroku.com/articles/heroku-cli" TargetMode="External"/><Relationship Id="rId65" Type="http://schemas.openxmlformats.org/officeDocument/2006/relationships/image" Target="media/image26.png"/><Relationship Id="rId73" Type="http://schemas.openxmlformats.org/officeDocument/2006/relationships/image" Target="media/image34.png"/><Relationship Id="rId7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hyperlink" Target="https://www.djangoproject.com/download/" TargetMode="External"/><Relationship Id="rId18" Type="http://schemas.openxmlformats.org/officeDocument/2006/relationships/hyperlink" Target="http://getbootstrap.com/docs/4.0/getting-started/download/" TargetMode="External"/><Relationship Id="rId39" Type="http://schemas.openxmlformats.org/officeDocument/2006/relationships/image" Target="media/image16.png"/><Relationship Id="rId34" Type="http://schemas.openxmlformats.org/officeDocument/2006/relationships/customXml" Target="ink/ink4.xml"/><Relationship Id="rId50" Type="http://schemas.openxmlformats.org/officeDocument/2006/relationships/image" Target="media/image23.png"/><Relationship Id="rId55" Type="http://schemas.openxmlformats.org/officeDocument/2006/relationships/hyperlink" Target="https://devcenter.heroku.com/articles/heroku-cli" TargetMode="External"/><Relationship Id="rId76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32.png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eo%20Stuff\Valor%20Creativo\0.%20Plantillas%20Word%20-%20Valor%20Creativo\Plantilla_Word_43_-_Valor_Creativo\2007,%202010%20y%202013\Plantilla%2041%20-%202007,%202010%20y%202013%20-%20Valor%20Creativo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9-09T05:30:38.1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2708 438,'-4'0,"-7"0,-5 0,-5 0,-3 0,-7 0,-6 0,-3 0,3 0,1 0,4 0,2 0,-3 0,0 0,1 0,1 0,-2 0,-1 0,1 0,2 0,1 0,2 0,1 0,0 0,1 0,0 0,-1 0,1 0,-4 0,-3 0,-3 0,-1 0,1 0,-1 0,0 0,2 0,3-5,-2-1,-1 0,-2 2,0 1,-3 0,2 2,2 1,3 0,2-4,2-2,2 0,1 2,0 1,0 1,0 1,0 1,4-5,2-1,-1 1,0 0,-3 2,0 1,-1 1,-2 1,5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9-09T05:30:34.7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1635 453,'5'0,"5"0,11 0,5 0,4 0,5 0,2 0,-2 0,3 0,-1 0,-2 0,-3 0,-1 0,-3 0,-1 0,0 0,-1 0,0 0,-5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9-09T05:30:32.2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848 1036,'9'0,"12"0,11 0,5 0,5 0,9 0,14 5,9 1,6-1,2 0,1-2,-4-1,-7-1,-7 0,-5-1,-4 0,-3-1,4 1,1 0,-1 0,-1 0,4 0,-4 0,-3 0,4 0,1 0,-1 0,-5 0,-3 0,0 0,4 0,3 0,1 0,-1 0,-5 0,-2 0,-1 0,-3 0,-6 0,-4 0,-4 0,-3 0,-1 0,-2 0,1 0,-1 0,6 0,0 0,6 0,0 0,2 0,0 0,3 0,-3 0,-2 0,-4 0,-2 0,-3 0,-1 0,-1 0,0 0,0 0,0 0,0 0,0 0,1 0,-1 0,0 0,1 0,-1 0,1 0,-5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9-09T05:30:30.1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4327 1217,'-5'0,"-10"0,-20 0,-19 0,-17 0,-15 0,-11 0,-6 0,-5 0,3 0,7 0,5 0,5 0,5 0,7 0,3 0,0 0,4 0,5 0,-1 0,2 0,7 0,5 0,1 0,5 0,5 0,1 0,-2 0,-7-4,-5-2,2 0,1-3,-1 0,1 1,-2 2,5 2,1-2,-1-1,3 1,0-3,-1-4,-3 0,-5 2,-4 3,3-2,3 1,0 2,5-2,5 0,2 2,-3 2,2 2,3 1,3-3,3-1,3 0,1-2,1-1,0 1,0 3,0 1,0 2,0 1,0 1,-1 0,1 1,-1-1,1 1,-1-1,5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9-09T07:07:19.3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1043 939,'4'0,"5"0,15 0,6 0,7 0,9 0,6 0,10-4,7-6,8-1,13-3,2 2,-1 1,-4 4,-9-1,-4 0,-3 2,-1 1,-4 3,-5 0,-9 2,-5 0,-6 0,-6 1,-4-1,4 0,5 1,12-1,14 0,16 0,11 0,3 0,0 0,-2 0,-6 0,-5 0,-8 0,-9 0,-11 0,-11 0,-9 0,-2 0,2 0,3 0,12 0,13 0,10 0,-1 0,14 0,8 0,-4 0,-4 0,-13 0,-15 4,-13 1,-9 1,-8-2,-4-1,-2-1,8-1,3-1,4 0,0 4,2 2,2-1,4-1,1-1,2-2,-4 5,0-1,-4 1,-5-2,-4-1,-3-2,-2 0,-1-1,-1 0,-1 0,1 0,-1 0,1-1,0 1,1 0,-1 0,0 0,1 0,-1 0,1 0,-5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9-09T07:07:19.3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1036 820,'4'0,"6"0,9 0,10 0,8 0,6 0,9 0,3 0,9 0,10 0,14-4,4-1,-6 0,0 1,-3 1,2 1,-2 1,2 1,-1 0,-6 0,-5 0,-2 1,-4-1,-10 4,-6 1,-8 0,-7-1,3-1,12-1,13-1,21-1,12 0,11 0,20 0,14-1,2 1,-1 0,-10 0,-5 0,-9 0,-12 0,-15 0,-16 0,-16 0,-15 0,-10 0,-3 0,1 0,4 0,8 0,16 0,15 0,12 0,2 0,-1 0,-3 0,-4 0,-8 0,-8 0,-6 0,-6 0,-8 0,-7 0,-7 0,0 0,7 0,6 0,6 0,4 0,5 0,4 0,4 0,3 0,2 0,-4 0,-4-4,-6-1,-4 0,-7 1,-9 1,-5 1,-5 1,5 1,0 0,8 0,5 0,2 1,2-1,0 0,4 0,0 0,-4 0,-2 0,-7 0,-1 0,-3 0,-5 0,1 0,-1 0,-3 0,-1 0,-2 0,-2 0,0 0,-1 0,0 0,0 0,-4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9-09T07:07:19.30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1039 543,'4'0,"11"0,7 0,9 0,4 0,9 0,2 0,2 0,1 0,-2 0,4 0,2 0,1 0,1 0,-5 0,-2 0,-4 0,-6 0,-4 0,1 0,-1 0,-2 0,-2 0,8 0,6 0,0 0,-3 0,-4 0,-3 0,-4 0,-2 0,-1 0,-1 0,0 0,-1 0,1 0,5 0,1 0,0 0,-1 0,-2 0,0 0,-1 0,-2 0,1 0,-1 0,0 0,1 0,-1 0,0 0,1 0,-1 0,0 0,1 0,-5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9-09T07:07:19.3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1036 446,'5'0,"5"0,6 0,5 0,3 0,2 0,2 0,-1 0,1 0,-1 0,0 0,5 0,0 0,1 0,-2 0,-1 0,-2 0,-1 0,0 0,0 0,-1 0,0 0,0 0,1 0,-1 0,0 0,1 0,-1 0,1 0,-1 0,1 0,-1 0,1 0,-1 0,-4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9-09T05:36:53.23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5835 1104,'-4'0,"-11"0,-8 0,-3 0,-12 5,-12 1,-7 0,-3-2,0-1,1 0,6-2,4-1,0 0,0 0,4 0,0-1,-1 1,-2 0,4 0,3 0,1 0,-2 0,1 0,-1 0,2 0,-1 0,2 0,-7 0,2 0,2 0,4 0,0 0,2 0,2 0,-1 0,0 0,-3 0,0 0,3 0,3 0,-3 0,0 0,2 0,2 0,-3 0,0 0,2 0,0 0,3 0,1 0,1 0,0 0,1 0,0 0,0 0,-1 0,1 0,0 0,-1 0,1 0,0 0,-1-5,1-1,-1 1,1 0,-1 2,1 1,-5 1,-2 0,1 1,1 0,1 1,2-1,0 0,1 0,1 0,0 0,0 0,-1 0,1 0,0 0,-1 0,1 0,0 0,-1 0,1 0,-1 0,1 0,-1 0,1 0,-1 0,1 0,-1 0,1 0,-1 0,1 0,0 0,4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9-09T05:36:49.0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2893 102,'5'0,"5"0,6 0,5 0,12 0,5 0,1 0,-2 0,1 0,0 0,-3 0,-3 0,-2 0,-2 0,0 0,-2 0,0 0,0 0,0 0,0 0,0 0,0 0,1 0,-1 0,1 0,-1 0,1 0,-1 0,1 0,-1 0,1 0,-1 0,0 0,1 0,-1 0,1 0,-1 0,1 0,-1 0,1 0,-1 0,1 0,-1 0,0 0,1 0,-1 0,1 0,-1 0,1 0,-1 0,1 0,-1 0,1 0,-1 0,1 0,-1 0,0 0,1 0,-1 0,1 0,-1 0,1 0,-1 0,1-5,-1-1,1 1,-1 0,0 2,1 1,-1 1,1 0,-1 1,1 1,-1-1,1 0,-1 0,1 0,-1 0,1 1,-1-1,0 0,1 0,-1 0,1 0,-1 0,1 0,-1 0,1-1,-1 1,1 0,-1 0,0 0,1 0,-1 0,1 0,-1 0,1 0,-1 0,1 0,-1 0,1 0,-1 0,-4 5,-2 1,1 0,1-2,1 0,2-2,-4 3,-1 2,-4 3,0 0,2-1,-3-3</inkml:trace>
</inkml:ink>
</file>

<file path=word/theme/theme1.xml><?xml version="1.0" encoding="utf-8"?>
<a:theme xmlns:a="http://schemas.openxmlformats.org/drawingml/2006/main" name="Tema de Offic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11//2017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595A39-55CA-47A5-8DE5-589CFD89E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41 - 2007, 2010 y 2013 - Valor Creativo.dotx</Template>
  <TotalTime>0</TotalTime>
  <Pages>21</Pages>
  <Words>1547</Words>
  <Characters>8513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Técnico</vt:lpstr>
      <vt:lpstr>Valor Creativo</vt:lpstr>
    </vt:vector>
  </TitlesOfParts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subject>ValorCreativo.blogspot.com</dc:subject>
  <dc:creator>Sánchez Cobeña Cristóbal Andrés</dc:creator>
  <cp:lastModifiedBy>Sánchez Cobeña Cristóbal Andrés</cp:lastModifiedBy>
  <cp:revision>2</cp:revision>
  <cp:lastPrinted>2017-09-09T16:52:00Z</cp:lastPrinted>
  <dcterms:created xsi:type="dcterms:W3CDTF">2017-09-11T21:48:00Z</dcterms:created>
  <dcterms:modified xsi:type="dcterms:W3CDTF">2017-09-11T21:48:00Z</dcterms:modified>
</cp:coreProperties>
</file>